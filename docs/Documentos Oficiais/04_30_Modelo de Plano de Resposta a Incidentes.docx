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429"/>
        <w:gridCol w:w="8460"/>
      </w:tblGrid>
      <w:tr w:rsidR="00FE4420" w:rsidRPr="002B2C5E" w14:paraId="158EB84B" w14:textId="77777777" w:rsidTr="00036028">
        <w:trPr>
          <w:trHeight w:val="235"/>
        </w:trPr>
        <w:tc>
          <w:tcPr>
            <w:tcW w:w="9889" w:type="dxa"/>
            <w:gridSpan w:val="2"/>
            <w:tcBorders>
              <w:bottom w:val="single" w:sz="12" w:space="0" w:color="666666"/>
            </w:tcBorders>
          </w:tcPr>
          <w:p w14:paraId="546A8575" w14:textId="26FBC882" w:rsidR="00B73DA3" w:rsidRPr="00036028" w:rsidRDefault="001D2B69" w:rsidP="00125521">
            <w:pPr>
              <w:spacing w:after="0"/>
              <w:ind w:left="0"/>
              <w:rPr>
                <w:b/>
                <w:bCs/>
                <w:color w:val="000000"/>
                <w:sz w:val="18"/>
                <w:szCs w:val="20"/>
              </w:rPr>
            </w:pPr>
            <w:r>
              <w:rPr>
                <w:b/>
                <w:bCs/>
                <w:color w:val="000000"/>
                <w:szCs w:val="20"/>
              </w:rPr>
              <w:t>Identificação do Documento</w:t>
            </w:r>
          </w:p>
        </w:tc>
      </w:tr>
      <w:tr w:rsidR="001D2B69" w:rsidRPr="002B2C5E" w14:paraId="094829B5" w14:textId="77777777" w:rsidTr="003161A2">
        <w:trPr>
          <w:trHeight w:val="256"/>
        </w:trPr>
        <w:tc>
          <w:tcPr>
            <w:tcW w:w="1429" w:type="dxa"/>
          </w:tcPr>
          <w:p w14:paraId="1F40C01B" w14:textId="77777777" w:rsidR="001D2B69" w:rsidRPr="00036028" w:rsidRDefault="001D2B69" w:rsidP="003161A2">
            <w:pPr>
              <w:pStyle w:val="Corpodetexto"/>
              <w:spacing w:after="0"/>
              <w:ind w:left="0"/>
              <w:jc w:val="left"/>
              <w:rPr>
                <w:b/>
                <w:bCs/>
                <w:color w:val="000000"/>
                <w:sz w:val="22"/>
                <w:szCs w:val="20"/>
              </w:rPr>
            </w:pPr>
            <w:r>
              <w:rPr>
                <w:b/>
                <w:bCs/>
                <w:color w:val="000000"/>
                <w:sz w:val="22"/>
                <w:szCs w:val="20"/>
              </w:rPr>
              <w:t>Referência:</w:t>
            </w:r>
          </w:p>
        </w:tc>
        <w:tc>
          <w:tcPr>
            <w:tcW w:w="8460" w:type="dxa"/>
          </w:tcPr>
          <w:p w14:paraId="1216A1C1" w14:textId="77777777" w:rsidR="001D2B69" w:rsidRPr="00823267" w:rsidRDefault="00BC7D9C" w:rsidP="00A4570A">
            <w:pPr>
              <w:spacing w:after="0"/>
              <w:ind w:left="0"/>
              <w:rPr>
                <w:color w:val="000000"/>
                <w:sz w:val="18"/>
                <w:szCs w:val="18"/>
                <w:lang w:eastAsia="pt-BR"/>
              </w:rPr>
            </w:pPr>
            <w:r w:rsidRPr="00BC7D9C">
              <w:rPr>
                <w:color w:val="2E74B5"/>
                <w:sz w:val="18"/>
                <w:szCs w:val="18"/>
                <w:lang w:eastAsia="pt-BR"/>
              </w:rPr>
              <w:t>[número de referência deve ser fornecido pelo gestor do sistema de gestão integrado ou de qualidade]</w:t>
            </w:r>
          </w:p>
        </w:tc>
      </w:tr>
      <w:tr w:rsidR="00BC7D9C" w:rsidRPr="002B2C5E" w14:paraId="408B9609" w14:textId="77777777" w:rsidTr="003161A2">
        <w:trPr>
          <w:trHeight w:val="256"/>
        </w:trPr>
        <w:tc>
          <w:tcPr>
            <w:tcW w:w="1429" w:type="dxa"/>
          </w:tcPr>
          <w:p w14:paraId="3074A7E6" w14:textId="77777777" w:rsidR="00BC7D9C" w:rsidRDefault="00BC7D9C" w:rsidP="00BC7D9C">
            <w:pPr>
              <w:pStyle w:val="Corpodetexto"/>
              <w:spacing w:after="0"/>
              <w:ind w:left="0"/>
              <w:jc w:val="left"/>
              <w:rPr>
                <w:b/>
                <w:bCs/>
                <w:color w:val="000000"/>
                <w:sz w:val="22"/>
                <w:szCs w:val="20"/>
              </w:rPr>
            </w:pPr>
            <w:r>
              <w:rPr>
                <w:b/>
                <w:bCs/>
                <w:color w:val="000000"/>
                <w:sz w:val="22"/>
                <w:szCs w:val="20"/>
              </w:rPr>
              <w:t>Processo:</w:t>
            </w:r>
          </w:p>
        </w:tc>
        <w:tc>
          <w:tcPr>
            <w:tcW w:w="8460" w:type="dxa"/>
          </w:tcPr>
          <w:p w14:paraId="0659DD4D" w14:textId="77777777" w:rsidR="00BC7D9C" w:rsidRPr="001D2B69" w:rsidRDefault="00BC7D9C" w:rsidP="00BC7D9C">
            <w:pPr>
              <w:spacing w:after="0"/>
              <w:ind w:left="0"/>
              <w:rPr>
                <w:color w:val="000000"/>
                <w:szCs w:val="20"/>
              </w:rPr>
            </w:pPr>
            <w:r w:rsidRPr="00F05A5C">
              <w:rPr>
                <w:color w:val="2E74B5"/>
                <w:sz w:val="18"/>
                <w:szCs w:val="18"/>
                <w:lang w:eastAsia="pt-BR"/>
              </w:rPr>
              <w:t>[</w:t>
            </w:r>
            <w:r>
              <w:rPr>
                <w:color w:val="2E74B5"/>
                <w:sz w:val="18"/>
                <w:szCs w:val="18"/>
                <w:lang w:eastAsia="pt-BR"/>
              </w:rPr>
              <w:t>identificação do processo</w:t>
            </w:r>
            <w:r w:rsidRPr="00F05A5C">
              <w:rPr>
                <w:color w:val="2E74B5"/>
                <w:sz w:val="18"/>
                <w:szCs w:val="18"/>
                <w:lang w:eastAsia="pt-BR"/>
              </w:rPr>
              <w:t xml:space="preserve"> deve ser fornecido pelo gestor do sistema de gestão integrado ou de qualidade]</w:t>
            </w:r>
          </w:p>
        </w:tc>
      </w:tr>
      <w:tr w:rsidR="00BC7D9C" w:rsidRPr="002B2C5E" w14:paraId="7CBADE05" w14:textId="77777777" w:rsidTr="003161A2">
        <w:trPr>
          <w:trHeight w:val="256"/>
        </w:trPr>
        <w:tc>
          <w:tcPr>
            <w:tcW w:w="1429" w:type="dxa"/>
          </w:tcPr>
          <w:p w14:paraId="4607A08D" w14:textId="77777777" w:rsidR="00BC7D9C" w:rsidRDefault="00BC7D9C" w:rsidP="00BC7D9C">
            <w:pPr>
              <w:pStyle w:val="Corpodetexto"/>
              <w:spacing w:after="0"/>
              <w:ind w:left="0"/>
              <w:jc w:val="left"/>
              <w:rPr>
                <w:b/>
                <w:bCs/>
                <w:color w:val="000000"/>
                <w:sz w:val="22"/>
                <w:szCs w:val="20"/>
              </w:rPr>
            </w:pPr>
            <w:r>
              <w:rPr>
                <w:b/>
                <w:bCs/>
                <w:color w:val="000000"/>
                <w:sz w:val="22"/>
                <w:szCs w:val="20"/>
              </w:rPr>
              <w:t>Classificação:</w:t>
            </w:r>
          </w:p>
        </w:tc>
        <w:tc>
          <w:tcPr>
            <w:tcW w:w="8460" w:type="dxa"/>
          </w:tcPr>
          <w:p w14:paraId="2DA70D6D" w14:textId="77777777" w:rsidR="00BC7D9C" w:rsidRPr="001D2B69" w:rsidRDefault="00BC7D9C" w:rsidP="00BC7D9C">
            <w:pPr>
              <w:spacing w:after="0"/>
              <w:ind w:left="0"/>
              <w:rPr>
                <w:color w:val="000000"/>
                <w:szCs w:val="20"/>
              </w:rPr>
            </w:pPr>
            <w:r w:rsidRPr="00F05A5C">
              <w:rPr>
                <w:color w:val="2E74B5"/>
                <w:sz w:val="18"/>
                <w:szCs w:val="18"/>
                <w:lang w:eastAsia="pt-BR"/>
              </w:rPr>
              <w:t>[</w:t>
            </w:r>
            <w:r>
              <w:rPr>
                <w:color w:val="2E74B5"/>
                <w:sz w:val="18"/>
                <w:szCs w:val="18"/>
                <w:lang w:eastAsia="pt-BR"/>
              </w:rPr>
              <w:t>classificação</w:t>
            </w:r>
            <w:r w:rsidRPr="00F05A5C">
              <w:rPr>
                <w:color w:val="2E74B5"/>
                <w:sz w:val="18"/>
                <w:szCs w:val="18"/>
                <w:lang w:eastAsia="pt-BR"/>
              </w:rPr>
              <w:t xml:space="preserve"> deve ser fornecido pelo gestor do sistema de gestão integrado ou de qualidade]</w:t>
            </w:r>
          </w:p>
        </w:tc>
      </w:tr>
    </w:tbl>
    <w:p w14:paraId="27E45456" w14:textId="77777777" w:rsidR="001D2B69" w:rsidRDefault="001D2B69" w:rsidP="005E2893">
      <w:pPr>
        <w:rPr>
          <w:rFonts w:cs="Segoe UI"/>
          <w:sz w:val="14"/>
          <w:szCs w:val="12"/>
          <w:lang w:eastAsia="pt-BR"/>
        </w:rPr>
      </w:pPr>
    </w:p>
    <w:p w14:paraId="7D843E15" w14:textId="77777777" w:rsidR="00EC1A59" w:rsidRPr="00C24EE0" w:rsidRDefault="00EC1A59" w:rsidP="005E2893">
      <w:pPr>
        <w:rPr>
          <w:rFonts w:cs="Segoe UI"/>
          <w:sz w:val="14"/>
          <w:szCs w:val="12"/>
          <w:lang w:eastAsia="pt-BR"/>
        </w:rPr>
      </w:pPr>
    </w:p>
    <w:tbl>
      <w:tblPr>
        <w:tblW w:w="988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544"/>
        <w:gridCol w:w="5345"/>
      </w:tblGrid>
      <w:tr w:rsidR="00B73DA3" w:rsidRPr="00036028" w14:paraId="43629BE3" w14:textId="77777777" w:rsidTr="00036028">
        <w:trPr>
          <w:trHeight w:val="315"/>
        </w:trPr>
        <w:tc>
          <w:tcPr>
            <w:tcW w:w="9889" w:type="dxa"/>
            <w:gridSpan w:val="2"/>
            <w:tcBorders>
              <w:bottom w:val="single" w:sz="12" w:space="0" w:color="666666"/>
            </w:tcBorders>
          </w:tcPr>
          <w:p w14:paraId="554E9979" w14:textId="77777777" w:rsidR="00B73DA3" w:rsidRPr="00036028" w:rsidRDefault="00B73DA3" w:rsidP="00125521">
            <w:pPr>
              <w:spacing w:after="0"/>
              <w:ind w:left="0"/>
              <w:rPr>
                <w:b/>
                <w:bCs/>
                <w:color w:val="000000"/>
                <w:sz w:val="18"/>
                <w:szCs w:val="20"/>
              </w:rPr>
            </w:pPr>
            <w:r w:rsidRPr="00036028">
              <w:rPr>
                <w:b/>
                <w:bCs/>
                <w:color w:val="000000"/>
                <w:szCs w:val="20"/>
              </w:rPr>
              <w:t>Revisores</w:t>
            </w:r>
          </w:p>
        </w:tc>
      </w:tr>
      <w:tr w:rsidR="00FE4420" w:rsidRPr="00036028" w14:paraId="787BCD97" w14:textId="77777777" w:rsidTr="00036028">
        <w:trPr>
          <w:trHeight w:val="315"/>
        </w:trPr>
        <w:tc>
          <w:tcPr>
            <w:tcW w:w="4544" w:type="dxa"/>
            <w:hideMark/>
          </w:tcPr>
          <w:p w14:paraId="390320A4" w14:textId="77777777" w:rsidR="00417269" w:rsidRPr="00036028" w:rsidRDefault="00AB1657" w:rsidP="007C4B40">
            <w:pPr>
              <w:spacing w:after="0"/>
              <w:ind w:left="0"/>
              <w:rPr>
                <w:rFonts w:cs="Segoe UI"/>
                <w:b/>
                <w:bCs/>
                <w:szCs w:val="12"/>
                <w:lang w:eastAsia="pt-BR"/>
              </w:rPr>
            </w:pPr>
            <w:r w:rsidRPr="00036028">
              <w:rPr>
                <w:b/>
                <w:bCs/>
                <w:color w:val="000000"/>
                <w:lang w:eastAsia="pt-BR"/>
              </w:rPr>
              <w:t>Responsável</w:t>
            </w:r>
          </w:p>
        </w:tc>
        <w:tc>
          <w:tcPr>
            <w:tcW w:w="5345" w:type="dxa"/>
            <w:hideMark/>
          </w:tcPr>
          <w:p w14:paraId="480810DD" w14:textId="77777777" w:rsidR="00417269" w:rsidRPr="00036028" w:rsidRDefault="00043D79" w:rsidP="006F5FFC">
            <w:pPr>
              <w:spacing w:after="0"/>
              <w:ind w:left="0"/>
              <w:rPr>
                <w:rFonts w:cs="Segoe UI"/>
                <w:b/>
                <w:szCs w:val="12"/>
                <w:lang w:eastAsia="pt-BR"/>
              </w:rPr>
            </w:pPr>
            <w:r>
              <w:rPr>
                <w:b/>
                <w:color w:val="000000"/>
                <w:lang w:eastAsia="pt-BR"/>
              </w:rPr>
              <w:t>Setor</w:t>
            </w:r>
            <w:r w:rsidR="00417269" w:rsidRPr="00036028">
              <w:rPr>
                <w:b/>
                <w:color w:val="000000"/>
                <w:lang w:eastAsia="pt-BR"/>
              </w:rPr>
              <w:t xml:space="preserve"> / </w:t>
            </w:r>
            <w:r w:rsidR="006F5FFC">
              <w:rPr>
                <w:b/>
                <w:color w:val="000000"/>
                <w:lang w:eastAsia="pt-BR"/>
              </w:rPr>
              <w:t>Cargo</w:t>
            </w:r>
          </w:p>
        </w:tc>
      </w:tr>
      <w:tr w:rsidR="00FE4420" w:rsidRPr="00036028" w14:paraId="4816E2E6" w14:textId="77777777" w:rsidTr="00036028">
        <w:trPr>
          <w:trHeight w:val="315"/>
        </w:trPr>
        <w:tc>
          <w:tcPr>
            <w:tcW w:w="4544" w:type="dxa"/>
            <w:hideMark/>
          </w:tcPr>
          <w:p w14:paraId="408B1BDB" w14:textId="77777777" w:rsidR="00417269" w:rsidRPr="00036028" w:rsidRDefault="00417269" w:rsidP="00191547">
            <w:pPr>
              <w:spacing w:after="0"/>
              <w:ind w:left="0"/>
              <w:rPr>
                <w:rFonts w:cs="Segoe UI"/>
                <w:bCs/>
                <w:szCs w:val="12"/>
                <w:lang w:eastAsia="pt-BR"/>
              </w:rPr>
            </w:pPr>
            <w:r w:rsidRPr="00036028">
              <w:rPr>
                <w:bCs/>
                <w:szCs w:val="24"/>
                <w:lang w:eastAsia="pt-BR"/>
              </w:rPr>
              <w:t> </w:t>
            </w:r>
          </w:p>
        </w:tc>
        <w:tc>
          <w:tcPr>
            <w:tcW w:w="5345" w:type="dxa"/>
            <w:hideMark/>
          </w:tcPr>
          <w:p w14:paraId="33B88018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2"/>
                <w:lang w:eastAsia="pt-BR"/>
              </w:rPr>
            </w:pPr>
            <w:r w:rsidRPr="00B2298C">
              <w:rPr>
                <w:lang w:eastAsia="pt-BR"/>
              </w:rPr>
              <w:t> </w:t>
            </w:r>
          </w:p>
        </w:tc>
      </w:tr>
      <w:tr w:rsidR="00FE4420" w:rsidRPr="00036028" w14:paraId="1AAF3604" w14:textId="77777777" w:rsidTr="00036028">
        <w:trPr>
          <w:trHeight w:val="315"/>
        </w:trPr>
        <w:tc>
          <w:tcPr>
            <w:tcW w:w="4544" w:type="dxa"/>
            <w:hideMark/>
          </w:tcPr>
          <w:p w14:paraId="310B64A7" w14:textId="77777777" w:rsidR="00417269" w:rsidRPr="00036028" w:rsidRDefault="00417269" w:rsidP="00191547">
            <w:pPr>
              <w:spacing w:after="0"/>
              <w:ind w:left="0"/>
              <w:rPr>
                <w:rFonts w:cs="Segoe UI"/>
                <w:bCs/>
                <w:szCs w:val="12"/>
                <w:lang w:eastAsia="pt-BR"/>
              </w:rPr>
            </w:pPr>
            <w:r w:rsidRPr="00036028">
              <w:rPr>
                <w:bCs/>
                <w:lang w:eastAsia="pt-BR"/>
              </w:rPr>
              <w:t> </w:t>
            </w:r>
          </w:p>
        </w:tc>
        <w:tc>
          <w:tcPr>
            <w:tcW w:w="5345" w:type="dxa"/>
            <w:hideMark/>
          </w:tcPr>
          <w:p w14:paraId="1D211F01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2"/>
                <w:lang w:eastAsia="pt-BR"/>
              </w:rPr>
            </w:pPr>
            <w:r w:rsidRPr="00B2298C">
              <w:rPr>
                <w:lang w:eastAsia="pt-BR"/>
              </w:rPr>
              <w:t> </w:t>
            </w:r>
          </w:p>
        </w:tc>
      </w:tr>
      <w:tr w:rsidR="00FE4420" w:rsidRPr="00036028" w14:paraId="577F07EE" w14:textId="77777777" w:rsidTr="00036028">
        <w:trPr>
          <w:trHeight w:val="315"/>
        </w:trPr>
        <w:tc>
          <w:tcPr>
            <w:tcW w:w="4544" w:type="dxa"/>
            <w:hideMark/>
          </w:tcPr>
          <w:p w14:paraId="4EB80A53" w14:textId="77777777" w:rsidR="00417269" w:rsidRPr="00036028" w:rsidRDefault="00417269" w:rsidP="00191547">
            <w:pPr>
              <w:spacing w:after="0"/>
              <w:ind w:left="0"/>
              <w:rPr>
                <w:rFonts w:cs="Segoe UI"/>
                <w:bCs/>
                <w:szCs w:val="12"/>
                <w:lang w:eastAsia="pt-BR"/>
              </w:rPr>
            </w:pPr>
            <w:r w:rsidRPr="00036028">
              <w:rPr>
                <w:bCs/>
                <w:color w:val="000000"/>
                <w:lang w:eastAsia="pt-BR"/>
              </w:rPr>
              <w:t> </w:t>
            </w:r>
            <w:r w:rsidRPr="00036028">
              <w:rPr>
                <w:bCs/>
                <w:lang w:eastAsia="pt-BR"/>
              </w:rPr>
              <w:t> </w:t>
            </w:r>
          </w:p>
        </w:tc>
        <w:tc>
          <w:tcPr>
            <w:tcW w:w="5345" w:type="dxa"/>
            <w:hideMark/>
          </w:tcPr>
          <w:p w14:paraId="0570E7F3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2"/>
                <w:lang w:eastAsia="pt-BR"/>
              </w:rPr>
            </w:pPr>
          </w:p>
        </w:tc>
      </w:tr>
    </w:tbl>
    <w:p w14:paraId="3F600735" w14:textId="77777777" w:rsidR="00417269" w:rsidRDefault="00417269" w:rsidP="005E2893">
      <w:pPr>
        <w:rPr>
          <w:rFonts w:cs="Segoe UI"/>
          <w:sz w:val="14"/>
          <w:szCs w:val="12"/>
          <w:lang w:eastAsia="pt-BR"/>
        </w:rPr>
      </w:pPr>
    </w:p>
    <w:p w14:paraId="62015C9C" w14:textId="77777777" w:rsidR="00EC1A59" w:rsidRPr="00EF127B" w:rsidRDefault="00EC1A59" w:rsidP="005E2893">
      <w:pPr>
        <w:rPr>
          <w:rFonts w:cs="Segoe UI"/>
          <w:sz w:val="14"/>
          <w:szCs w:val="12"/>
          <w:lang w:eastAsia="pt-BR"/>
        </w:rPr>
      </w:pPr>
    </w:p>
    <w:tbl>
      <w:tblPr>
        <w:tblW w:w="988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544"/>
        <w:gridCol w:w="2977"/>
        <w:gridCol w:w="2368"/>
      </w:tblGrid>
      <w:tr w:rsidR="00060CE7" w:rsidRPr="00036028" w14:paraId="7346DA34" w14:textId="77777777" w:rsidTr="00036028">
        <w:trPr>
          <w:trHeight w:val="300"/>
        </w:trPr>
        <w:tc>
          <w:tcPr>
            <w:tcW w:w="9889" w:type="dxa"/>
            <w:gridSpan w:val="3"/>
            <w:tcBorders>
              <w:bottom w:val="single" w:sz="12" w:space="0" w:color="666666"/>
            </w:tcBorders>
          </w:tcPr>
          <w:p w14:paraId="694ABD23" w14:textId="77777777" w:rsidR="00060CE7" w:rsidRPr="00036028" w:rsidRDefault="00060CE7" w:rsidP="007C4B40">
            <w:pPr>
              <w:spacing w:after="0"/>
              <w:ind w:left="0"/>
              <w:rPr>
                <w:rFonts w:cs="Segoe UI"/>
                <w:b/>
                <w:bCs/>
                <w:color w:val="000000"/>
                <w:sz w:val="24"/>
                <w:lang w:eastAsia="pt-BR"/>
              </w:rPr>
            </w:pPr>
            <w:r w:rsidRPr="00036028">
              <w:rPr>
                <w:rFonts w:cs="Segoe UI"/>
                <w:b/>
                <w:bCs/>
                <w:color w:val="000000"/>
                <w:lang w:eastAsia="pt-BR"/>
              </w:rPr>
              <w:t>Aprovadores</w:t>
            </w:r>
          </w:p>
        </w:tc>
      </w:tr>
      <w:tr w:rsidR="00FE4420" w:rsidRPr="00036028" w14:paraId="70B3B64D" w14:textId="77777777" w:rsidTr="00036028">
        <w:trPr>
          <w:trHeight w:val="300"/>
        </w:trPr>
        <w:tc>
          <w:tcPr>
            <w:tcW w:w="4544" w:type="dxa"/>
            <w:hideMark/>
          </w:tcPr>
          <w:p w14:paraId="002DEBB7" w14:textId="77777777" w:rsidR="00417269" w:rsidRPr="00036028" w:rsidRDefault="00AB1657" w:rsidP="007C4B40">
            <w:pPr>
              <w:spacing w:after="0"/>
              <w:ind w:left="0"/>
              <w:rPr>
                <w:rFonts w:cs="Segoe UI"/>
                <w:b/>
                <w:bCs/>
                <w:szCs w:val="18"/>
                <w:lang w:eastAsia="pt-BR"/>
              </w:rPr>
            </w:pPr>
            <w:r w:rsidRPr="00036028">
              <w:rPr>
                <w:b/>
                <w:bCs/>
                <w:color w:val="000000"/>
                <w:szCs w:val="18"/>
                <w:lang w:eastAsia="pt-BR"/>
              </w:rPr>
              <w:t>Responsável</w:t>
            </w:r>
          </w:p>
        </w:tc>
        <w:tc>
          <w:tcPr>
            <w:tcW w:w="2977" w:type="dxa"/>
            <w:hideMark/>
          </w:tcPr>
          <w:p w14:paraId="7CB87177" w14:textId="77777777" w:rsidR="00417269" w:rsidRPr="00036028" w:rsidRDefault="00043D79" w:rsidP="006F5FFC">
            <w:pPr>
              <w:spacing w:after="0"/>
              <w:ind w:left="0"/>
              <w:rPr>
                <w:rFonts w:cs="Segoe UI"/>
                <w:b/>
                <w:szCs w:val="18"/>
                <w:lang w:eastAsia="pt-BR"/>
              </w:rPr>
            </w:pPr>
            <w:r>
              <w:rPr>
                <w:b/>
                <w:color w:val="000000"/>
                <w:szCs w:val="18"/>
                <w:lang w:eastAsia="pt-BR"/>
              </w:rPr>
              <w:t>Setor</w:t>
            </w:r>
            <w:r w:rsidR="00417269" w:rsidRPr="00036028">
              <w:rPr>
                <w:b/>
                <w:color w:val="000000"/>
                <w:szCs w:val="18"/>
                <w:lang w:eastAsia="pt-BR"/>
              </w:rPr>
              <w:t xml:space="preserve"> / </w:t>
            </w:r>
            <w:r w:rsidR="006F5FFC">
              <w:rPr>
                <w:b/>
                <w:color w:val="000000"/>
                <w:szCs w:val="18"/>
                <w:lang w:eastAsia="pt-BR"/>
              </w:rPr>
              <w:t>Cargo</w:t>
            </w:r>
          </w:p>
        </w:tc>
        <w:tc>
          <w:tcPr>
            <w:tcW w:w="2368" w:type="dxa"/>
            <w:hideMark/>
          </w:tcPr>
          <w:p w14:paraId="4AE5E5F5" w14:textId="77777777" w:rsidR="00417269" w:rsidRPr="00036028" w:rsidRDefault="005D36F0" w:rsidP="007C4B40">
            <w:pPr>
              <w:spacing w:after="0"/>
              <w:ind w:left="0"/>
              <w:rPr>
                <w:rFonts w:cs="Segoe UI"/>
                <w:b/>
                <w:szCs w:val="18"/>
                <w:lang w:eastAsia="pt-BR"/>
              </w:rPr>
            </w:pPr>
            <w:r w:rsidRPr="00036028">
              <w:rPr>
                <w:rFonts w:cs="Segoe UI"/>
                <w:b/>
                <w:color w:val="000000"/>
                <w:szCs w:val="18"/>
                <w:lang w:eastAsia="pt-BR"/>
              </w:rPr>
              <w:t>Data</w:t>
            </w:r>
          </w:p>
        </w:tc>
      </w:tr>
      <w:tr w:rsidR="00FE4420" w:rsidRPr="00EF127B" w14:paraId="6051E937" w14:textId="77777777" w:rsidTr="00036028">
        <w:trPr>
          <w:trHeight w:val="300"/>
        </w:trPr>
        <w:tc>
          <w:tcPr>
            <w:tcW w:w="4544" w:type="dxa"/>
            <w:hideMark/>
          </w:tcPr>
          <w:p w14:paraId="3965A10F" w14:textId="77777777" w:rsidR="00417269" w:rsidRPr="00036028" w:rsidRDefault="00417269" w:rsidP="00191547">
            <w:pPr>
              <w:spacing w:after="0"/>
              <w:ind w:left="0"/>
              <w:rPr>
                <w:rFonts w:cs="Segoe UI"/>
                <w:bCs/>
                <w:szCs w:val="18"/>
                <w:lang w:eastAsia="pt-BR"/>
              </w:rPr>
            </w:pPr>
            <w:r w:rsidRPr="00036028">
              <w:rPr>
                <w:bCs/>
                <w:szCs w:val="18"/>
                <w:lang w:eastAsia="pt-BR"/>
              </w:rPr>
              <w:t> </w:t>
            </w:r>
          </w:p>
        </w:tc>
        <w:tc>
          <w:tcPr>
            <w:tcW w:w="2977" w:type="dxa"/>
            <w:hideMark/>
          </w:tcPr>
          <w:p w14:paraId="0AE0844F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8"/>
                <w:lang w:eastAsia="pt-BR"/>
              </w:rPr>
            </w:pPr>
          </w:p>
        </w:tc>
        <w:tc>
          <w:tcPr>
            <w:tcW w:w="2368" w:type="dxa"/>
          </w:tcPr>
          <w:p w14:paraId="62408597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8"/>
                <w:lang w:eastAsia="pt-BR"/>
              </w:rPr>
            </w:pPr>
          </w:p>
        </w:tc>
      </w:tr>
      <w:tr w:rsidR="00FE4420" w:rsidRPr="00EF127B" w14:paraId="5EDBB067" w14:textId="77777777" w:rsidTr="00036028">
        <w:trPr>
          <w:trHeight w:val="300"/>
        </w:trPr>
        <w:tc>
          <w:tcPr>
            <w:tcW w:w="4544" w:type="dxa"/>
            <w:hideMark/>
          </w:tcPr>
          <w:p w14:paraId="416CCA62" w14:textId="77777777" w:rsidR="00417269" w:rsidRPr="00036028" w:rsidRDefault="00417269" w:rsidP="00191547">
            <w:pPr>
              <w:spacing w:after="0"/>
              <w:ind w:left="0"/>
              <w:rPr>
                <w:rFonts w:cs="Segoe UI"/>
                <w:bCs/>
                <w:szCs w:val="18"/>
                <w:lang w:eastAsia="pt-BR"/>
              </w:rPr>
            </w:pPr>
            <w:r w:rsidRPr="00036028">
              <w:rPr>
                <w:bCs/>
                <w:color w:val="000000"/>
                <w:szCs w:val="18"/>
                <w:lang w:eastAsia="pt-BR"/>
              </w:rPr>
              <w:t> </w:t>
            </w:r>
            <w:r w:rsidRPr="00036028">
              <w:rPr>
                <w:bCs/>
                <w:szCs w:val="18"/>
                <w:lang w:eastAsia="pt-BR"/>
              </w:rPr>
              <w:t> </w:t>
            </w:r>
          </w:p>
        </w:tc>
        <w:tc>
          <w:tcPr>
            <w:tcW w:w="2977" w:type="dxa"/>
            <w:hideMark/>
          </w:tcPr>
          <w:p w14:paraId="059CDE8F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8"/>
                <w:lang w:eastAsia="pt-BR"/>
              </w:rPr>
            </w:pPr>
          </w:p>
        </w:tc>
        <w:tc>
          <w:tcPr>
            <w:tcW w:w="2368" w:type="dxa"/>
            <w:hideMark/>
          </w:tcPr>
          <w:p w14:paraId="6E12B5F7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8"/>
                <w:lang w:eastAsia="pt-BR"/>
              </w:rPr>
            </w:pPr>
            <w:r w:rsidRPr="00036028">
              <w:rPr>
                <w:rFonts w:cs="Segoe UI"/>
                <w:color w:val="000000"/>
                <w:szCs w:val="18"/>
                <w:lang w:eastAsia="pt-BR"/>
              </w:rPr>
              <w:t> </w:t>
            </w:r>
          </w:p>
        </w:tc>
      </w:tr>
      <w:tr w:rsidR="00FE4420" w:rsidRPr="00EF127B" w14:paraId="66820BEA" w14:textId="77777777" w:rsidTr="00036028">
        <w:trPr>
          <w:trHeight w:val="300"/>
        </w:trPr>
        <w:tc>
          <w:tcPr>
            <w:tcW w:w="4544" w:type="dxa"/>
            <w:hideMark/>
          </w:tcPr>
          <w:p w14:paraId="2D0B3A02" w14:textId="77777777" w:rsidR="00417269" w:rsidRPr="00036028" w:rsidRDefault="00417269" w:rsidP="00191547">
            <w:pPr>
              <w:spacing w:after="0"/>
              <w:ind w:left="0"/>
              <w:rPr>
                <w:rFonts w:cs="Segoe UI"/>
                <w:bCs/>
                <w:szCs w:val="18"/>
                <w:lang w:eastAsia="pt-BR"/>
              </w:rPr>
            </w:pPr>
            <w:r w:rsidRPr="00036028">
              <w:rPr>
                <w:bCs/>
                <w:color w:val="000000"/>
                <w:szCs w:val="18"/>
                <w:lang w:eastAsia="pt-BR"/>
              </w:rPr>
              <w:t> </w:t>
            </w:r>
            <w:r w:rsidRPr="00036028">
              <w:rPr>
                <w:bCs/>
                <w:szCs w:val="18"/>
                <w:lang w:eastAsia="pt-BR"/>
              </w:rPr>
              <w:t> </w:t>
            </w:r>
          </w:p>
        </w:tc>
        <w:tc>
          <w:tcPr>
            <w:tcW w:w="2977" w:type="dxa"/>
            <w:hideMark/>
          </w:tcPr>
          <w:p w14:paraId="22BD295B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8"/>
                <w:lang w:eastAsia="pt-BR"/>
              </w:rPr>
            </w:pPr>
          </w:p>
        </w:tc>
        <w:tc>
          <w:tcPr>
            <w:tcW w:w="2368" w:type="dxa"/>
            <w:hideMark/>
          </w:tcPr>
          <w:p w14:paraId="4DE85E9A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8"/>
                <w:lang w:eastAsia="pt-BR"/>
              </w:rPr>
            </w:pPr>
            <w:r w:rsidRPr="00036028">
              <w:rPr>
                <w:rFonts w:cs="Segoe UI"/>
                <w:color w:val="000000"/>
                <w:szCs w:val="18"/>
                <w:lang w:eastAsia="pt-BR"/>
              </w:rPr>
              <w:t> </w:t>
            </w:r>
          </w:p>
        </w:tc>
      </w:tr>
      <w:tr w:rsidR="00FE4420" w:rsidRPr="00EF127B" w14:paraId="2423FF0E" w14:textId="77777777" w:rsidTr="00036028">
        <w:trPr>
          <w:trHeight w:val="315"/>
        </w:trPr>
        <w:tc>
          <w:tcPr>
            <w:tcW w:w="4544" w:type="dxa"/>
            <w:hideMark/>
          </w:tcPr>
          <w:p w14:paraId="26100546" w14:textId="77777777" w:rsidR="00417269" w:rsidRPr="00036028" w:rsidRDefault="00417269" w:rsidP="00191547">
            <w:pPr>
              <w:spacing w:after="0"/>
              <w:ind w:left="0"/>
              <w:rPr>
                <w:rFonts w:cs="Segoe UI"/>
                <w:bCs/>
                <w:szCs w:val="18"/>
                <w:lang w:eastAsia="pt-BR"/>
              </w:rPr>
            </w:pPr>
          </w:p>
        </w:tc>
        <w:tc>
          <w:tcPr>
            <w:tcW w:w="2977" w:type="dxa"/>
            <w:hideMark/>
          </w:tcPr>
          <w:p w14:paraId="4FA70C2C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8"/>
                <w:lang w:eastAsia="pt-BR"/>
              </w:rPr>
            </w:pPr>
          </w:p>
        </w:tc>
        <w:tc>
          <w:tcPr>
            <w:tcW w:w="2368" w:type="dxa"/>
            <w:hideMark/>
          </w:tcPr>
          <w:p w14:paraId="568AC13C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8"/>
                <w:lang w:eastAsia="pt-BR"/>
              </w:rPr>
            </w:pPr>
            <w:r w:rsidRPr="00036028">
              <w:rPr>
                <w:rFonts w:cs="Segoe UI"/>
                <w:color w:val="000000"/>
                <w:szCs w:val="18"/>
                <w:lang w:eastAsia="pt-BR"/>
              </w:rPr>
              <w:t> </w:t>
            </w:r>
          </w:p>
        </w:tc>
      </w:tr>
    </w:tbl>
    <w:p w14:paraId="13FC70EA" w14:textId="77777777" w:rsidR="00417269" w:rsidRDefault="00417269" w:rsidP="00417269">
      <w:pPr>
        <w:rPr>
          <w:rFonts w:cs="Segoe UI"/>
          <w:sz w:val="14"/>
          <w:szCs w:val="12"/>
          <w:lang w:eastAsia="pt-BR"/>
        </w:rPr>
      </w:pPr>
    </w:p>
    <w:p w14:paraId="568476A8" w14:textId="77777777" w:rsidR="00EC1A59" w:rsidRPr="00EF127B" w:rsidRDefault="00EC1A59" w:rsidP="00417269">
      <w:pPr>
        <w:rPr>
          <w:rFonts w:cs="Segoe UI"/>
          <w:sz w:val="14"/>
          <w:szCs w:val="12"/>
          <w:lang w:eastAsia="pt-BR"/>
        </w:rPr>
      </w:pPr>
    </w:p>
    <w:tbl>
      <w:tblPr>
        <w:tblW w:w="988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544"/>
        <w:gridCol w:w="5345"/>
      </w:tblGrid>
      <w:tr w:rsidR="00784A35" w:rsidRPr="00036028" w14:paraId="60518D10" w14:textId="77777777" w:rsidTr="00036028">
        <w:trPr>
          <w:trHeight w:val="300"/>
        </w:trPr>
        <w:tc>
          <w:tcPr>
            <w:tcW w:w="9889" w:type="dxa"/>
            <w:gridSpan w:val="2"/>
            <w:tcBorders>
              <w:bottom w:val="single" w:sz="12" w:space="0" w:color="666666"/>
            </w:tcBorders>
          </w:tcPr>
          <w:p w14:paraId="32C8E6F8" w14:textId="77777777" w:rsidR="00784A35" w:rsidRPr="00036028" w:rsidRDefault="00784A35" w:rsidP="007C4B40">
            <w:pPr>
              <w:spacing w:after="0"/>
              <w:ind w:left="0"/>
              <w:rPr>
                <w:rFonts w:cs="Segoe UI"/>
                <w:b/>
                <w:bCs/>
                <w:color w:val="000000"/>
                <w:lang w:eastAsia="pt-BR"/>
              </w:rPr>
            </w:pPr>
            <w:r w:rsidRPr="00036028">
              <w:rPr>
                <w:rFonts w:cs="Segoe UI"/>
                <w:b/>
                <w:bCs/>
                <w:color w:val="000000"/>
                <w:lang w:eastAsia="pt-BR"/>
              </w:rPr>
              <w:t>Distribuição</w:t>
            </w:r>
          </w:p>
        </w:tc>
      </w:tr>
      <w:tr w:rsidR="00FE4420" w:rsidRPr="00036028" w14:paraId="17647017" w14:textId="77777777" w:rsidTr="00036028">
        <w:trPr>
          <w:trHeight w:val="300"/>
        </w:trPr>
        <w:tc>
          <w:tcPr>
            <w:tcW w:w="4544" w:type="dxa"/>
            <w:hideMark/>
          </w:tcPr>
          <w:p w14:paraId="339D77E7" w14:textId="77777777" w:rsidR="00417269" w:rsidRPr="00036028" w:rsidRDefault="00417269" w:rsidP="007C4B40">
            <w:pPr>
              <w:spacing w:after="0"/>
              <w:ind w:left="0"/>
              <w:rPr>
                <w:rFonts w:cs="Segoe UI"/>
                <w:b/>
                <w:bCs/>
                <w:szCs w:val="12"/>
                <w:lang w:eastAsia="pt-BR"/>
              </w:rPr>
            </w:pPr>
            <w:r w:rsidRPr="00036028">
              <w:rPr>
                <w:b/>
                <w:bCs/>
                <w:color w:val="000000"/>
                <w:lang w:eastAsia="pt-BR"/>
              </w:rPr>
              <w:t>Lista / Nome</w:t>
            </w:r>
          </w:p>
        </w:tc>
        <w:tc>
          <w:tcPr>
            <w:tcW w:w="5345" w:type="dxa"/>
            <w:hideMark/>
          </w:tcPr>
          <w:p w14:paraId="3B0DB1A2" w14:textId="77777777" w:rsidR="00417269" w:rsidRPr="00036028" w:rsidRDefault="00043D79" w:rsidP="006F5FFC">
            <w:pPr>
              <w:spacing w:after="0"/>
              <w:ind w:left="0"/>
              <w:rPr>
                <w:rFonts w:cs="Segoe UI"/>
                <w:b/>
                <w:szCs w:val="12"/>
                <w:lang w:eastAsia="pt-BR"/>
              </w:rPr>
            </w:pPr>
            <w:r>
              <w:rPr>
                <w:b/>
                <w:color w:val="000000"/>
                <w:lang w:eastAsia="pt-BR"/>
              </w:rPr>
              <w:t>Setor</w:t>
            </w:r>
            <w:r w:rsidR="00417269" w:rsidRPr="00036028">
              <w:rPr>
                <w:b/>
                <w:color w:val="000000"/>
                <w:lang w:eastAsia="pt-BR"/>
              </w:rPr>
              <w:t xml:space="preserve"> / </w:t>
            </w:r>
            <w:r w:rsidR="006F5FFC">
              <w:rPr>
                <w:b/>
                <w:color w:val="000000"/>
                <w:lang w:eastAsia="pt-BR"/>
              </w:rPr>
              <w:t>Cargo</w:t>
            </w:r>
          </w:p>
        </w:tc>
      </w:tr>
      <w:tr w:rsidR="00FE4420" w:rsidRPr="00EF127B" w14:paraId="5F42AE8C" w14:textId="77777777" w:rsidTr="00036028">
        <w:trPr>
          <w:trHeight w:val="300"/>
        </w:trPr>
        <w:tc>
          <w:tcPr>
            <w:tcW w:w="4544" w:type="dxa"/>
            <w:hideMark/>
          </w:tcPr>
          <w:p w14:paraId="032CECD7" w14:textId="77777777" w:rsidR="00417269" w:rsidRPr="00036028" w:rsidRDefault="00417269" w:rsidP="007B2EB9">
            <w:pPr>
              <w:spacing w:after="0"/>
              <w:ind w:left="0"/>
              <w:rPr>
                <w:rFonts w:cs="Segoe UI"/>
                <w:b/>
                <w:bCs/>
                <w:szCs w:val="12"/>
                <w:lang w:eastAsia="pt-BR"/>
              </w:rPr>
            </w:pPr>
          </w:p>
        </w:tc>
        <w:tc>
          <w:tcPr>
            <w:tcW w:w="5345" w:type="dxa"/>
            <w:hideMark/>
          </w:tcPr>
          <w:p w14:paraId="6D869658" w14:textId="77777777" w:rsidR="00417269" w:rsidRPr="00036028" w:rsidRDefault="00417269" w:rsidP="007B2EB9">
            <w:pPr>
              <w:spacing w:after="0"/>
              <w:ind w:left="0"/>
              <w:rPr>
                <w:rFonts w:cs="Segoe UI"/>
                <w:szCs w:val="12"/>
                <w:lang w:eastAsia="pt-BR"/>
              </w:rPr>
            </w:pPr>
            <w:r w:rsidRPr="00B2298C">
              <w:rPr>
                <w:lang w:eastAsia="pt-BR"/>
              </w:rPr>
              <w:t> </w:t>
            </w:r>
          </w:p>
        </w:tc>
      </w:tr>
      <w:tr w:rsidR="00FE4420" w:rsidRPr="00EF127B" w14:paraId="2605F9CD" w14:textId="77777777" w:rsidTr="00036028">
        <w:trPr>
          <w:trHeight w:val="300"/>
        </w:trPr>
        <w:tc>
          <w:tcPr>
            <w:tcW w:w="4544" w:type="dxa"/>
            <w:hideMark/>
          </w:tcPr>
          <w:p w14:paraId="1C2F1617" w14:textId="77777777" w:rsidR="00417269" w:rsidRPr="00036028" w:rsidRDefault="00417269" w:rsidP="007B2EB9">
            <w:pPr>
              <w:spacing w:after="0"/>
              <w:ind w:left="0"/>
              <w:rPr>
                <w:rFonts w:cs="Segoe UI"/>
                <w:b/>
                <w:bCs/>
                <w:szCs w:val="12"/>
                <w:lang w:eastAsia="pt-BR"/>
              </w:rPr>
            </w:pPr>
            <w:r w:rsidRPr="00036028">
              <w:rPr>
                <w:b/>
                <w:bCs/>
                <w:lang w:eastAsia="pt-BR"/>
              </w:rPr>
              <w:t> </w:t>
            </w:r>
          </w:p>
        </w:tc>
        <w:tc>
          <w:tcPr>
            <w:tcW w:w="5345" w:type="dxa"/>
            <w:hideMark/>
          </w:tcPr>
          <w:p w14:paraId="556F330A" w14:textId="77777777" w:rsidR="00417269" w:rsidRPr="00036028" w:rsidRDefault="00417269" w:rsidP="007B2EB9">
            <w:pPr>
              <w:spacing w:after="0"/>
              <w:ind w:left="0"/>
              <w:rPr>
                <w:rFonts w:cs="Segoe UI"/>
                <w:szCs w:val="12"/>
                <w:lang w:eastAsia="pt-BR"/>
              </w:rPr>
            </w:pPr>
            <w:r w:rsidRPr="00B2298C">
              <w:rPr>
                <w:lang w:eastAsia="pt-BR"/>
              </w:rPr>
              <w:t> </w:t>
            </w:r>
          </w:p>
        </w:tc>
      </w:tr>
      <w:tr w:rsidR="00FE4420" w:rsidRPr="00EF127B" w14:paraId="36260A80" w14:textId="77777777" w:rsidTr="00036028">
        <w:trPr>
          <w:trHeight w:val="300"/>
        </w:trPr>
        <w:tc>
          <w:tcPr>
            <w:tcW w:w="4544" w:type="dxa"/>
            <w:hideMark/>
          </w:tcPr>
          <w:p w14:paraId="4E4CE7EB" w14:textId="77777777" w:rsidR="00417269" w:rsidRPr="00036028" w:rsidRDefault="00417269" w:rsidP="007B2EB9">
            <w:pPr>
              <w:spacing w:after="0"/>
              <w:ind w:left="0"/>
              <w:rPr>
                <w:rFonts w:cs="Segoe UI"/>
                <w:b/>
                <w:bCs/>
                <w:szCs w:val="12"/>
                <w:lang w:eastAsia="pt-BR"/>
              </w:rPr>
            </w:pPr>
            <w:r w:rsidRPr="00036028">
              <w:rPr>
                <w:b/>
                <w:bCs/>
                <w:color w:val="000000"/>
                <w:lang w:eastAsia="pt-BR"/>
              </w:rPr>
              <w:t> </w:t>
            </w:r>
            <w:r w:rsidRPr="00036028">
              <w:rPr>
                <w:b/>
                <w:bCs/>
                <w:lang w:eastAsia="pt-BR"/>
              </w:rPr>
              <w:t> </w:t>
            </w:r>
          </w:p>
        </w:tc>
        <w:tc>
          <w:tcPr>
            <w:tcW w:w="5345" w:type="dxa"/>
            <w:hideMark/>
          </w:tcPr>
          <w:p w14:paraId="7769EFEB" w14:textId="77777777" w:rsidR="00417269" w:rsidRPr="00036028" w:rsidRDefault="00417269" w:rsidP="007B2EB9">
            <w:pPr>
              <w:spacing w:after="0"/>
              <w:ind w:left="0"/>
              <w:rPr>
                <w:rFonts w:cs="Segoe UI"/>
                <w:szCs w:val="12"/>
                <w:lang w:eastAsia="pt-BR"/>
              </w:rPr>
            </w:pPr>
            <w:r w:rsidRPr="00036028">
              <w:rPr>
                <w:color w:val="000000"/>
                <w:lang w:eastAsia="pt-BR"/>
              </w:rPr>
              <w:t> </w:t>
            </w:r>
            <w:r w:rsidRPr="00B2298C">
              <w:rPr>
                <w:lang w:eastAsia="pt-BR"/>
              </w:rPr>
              <w:t> </w:t>
            </w:r>
          </w:p>
        </w:tc>
      </w:tr>
      <w:tr w:rsidR="00FE4420" w:rsidRPr="00EF127B" w14:paraId="1197CC34" w14:textId="77777777" w:rsidTr="00036028">
        <w:trPr>
          <w:trHeight w:val="300"/>
        </w:trPr>
        <w:tc>
          <w:tcPr>
            <w:tcW w:w="4544" w:type="dxa"/>
            <w:hideMark/>
          </w:tcPr>
          <w:p w14:paraId="6C6D9B5A" w14:textId="77777777" w:rsidR="00417269" w:rsidRPr="00036028" w:rsidRDefault="00417269" w:rsidP="007B2EB9">
            <w:pPr>
              <w:spacing w:after="0"/>
              <w:ind w:left="0"/>
              <w:rPr>
                <w:rFonts w:cs="Segoe UI"/>
                <w:b/>
                <w:bCs/>
                <w:szCs w:val="12"/>
                <w:lang w:eastAsia="pt-BR"/>
              </w:rPr>
            </w:pPr>
          </w:p>
        </w:tc>
        <w:tc>
          <w:tcPr>
            <w:tcW w:w="5345" w:type="dxa"/>
            <w:hideMark/>
          </w:tcPr>
          <w:p w14:paraId="43EDB725" w14:textId="77777777" w:rsidR="00417269" w:rsidRPr="00036028" w:rsidRDefault="00417269" w:rsidP="007B2EB9">
            <w:pPr>
              <w:spacing w:after="0"/>
              <w:ind w:left="0"/>
              <w:rPr>
                <w:rFonts w:cs="Segoe UI"/>
                <w:szCs w:val="12"/>
                <w:lang w:eastAsia="pt-BR"/>
              </w:rPr>
            </w:pPr>
            <w:r w:rsidRPr="00036028">
              <w:rPr>
                <w:color w:val="000000"/>
                <w:lang w:eastAsia="pt-BR"/>
              </w:rPr>
              <w:t> </w:t>
            </w:r>
            <w:r w:rsidRPr="00B2298C">
              <w:rPr>
                <w:lang w:eastAsia="pt-BR"/>
              </w:rPr>
              <w:t> </w:t>
            </w:r>
          </w:p>
        </w:tc>
      </w:tr>
    </w:tbl>
    <w:p w14:paraId="07819E7E" w14:textId="77777777" w:rsidR="00920DF6" w:rsidRDefault="00920DF6" w:rsidP="00920DF6">
      <w:pPr>
        <w:pStyle w:val="CabealhodoSumrio"/>
        <w:numPr>
          <w:ilvl w:val="0"/>
          <w:numId w:val="0"/>
        </w:numPr>
        <w:rPr>
          <w:rFonts w:ascii="Calibri" w:hAnsi="Calibri"/>
          <w:b/>
          <w:color w:val="auto"/>
        </w:rPr>
      </w:pPr>
    </w:p>
    <w:p w14:paraId="12A9F2B6" w14:textId="679AAAF8" w:rsidR="00036028" w:rsidRDefault="00920DF6" w:rsidP="006028E7">
      <w:pPr>
        <w:rPr>
          <w:b/>
          <w:sz w:val="32"/>
        </w:rPr>
      </w:pPr>
      <w:r>
        <w:br w:type="page"/>
      </w:r>
      <w:bookmarkStart w:id="0" w:name="_Toc444870146"/>
      <w:bookmarkStart w:id="1" w:name="_Toc444872054"/>
      <w:r w:rsidR="00036028" w:rsidRPr="006028E7">
        <w:rPr>
          <w:b/>
          <w:sz w:val="32"/>
        </w:rPr>
        <w:lastRenderedPageBreak/>
        <w:t>Sumário</w:t>
      </w:r>
      <w:bookmarkEnd w:id="0"/>
      <w:bookmarkEnd w:id="1"/>
    </w:p>
    <w:p w14:paraId="1CD0E6AB" w14:textId="77777777" w:rsidR="00B34876" w:rsidRPr="00441510" w:rsidRDefault="0019417A">
      <w:pPr>
        <w:pStyle w:val="Sumrio1"/>
        <w:tabs>
          <w:tab w:val="left" w:pos="44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r w:rsidRPr="008F0B7A">
        <w:rPr>
          <w:bCs w:val="0"/>
          <w:caps w:val="0"/>
          <w:sz w:val="32"/>
        </w:rPr>
        <w:fldChar w:fldCharType="begin"/>
      </w:r>
      <w:r w:rsidRPr="008F0B7A">
        <w:rPr>
          <w:bCs w:val="0"/>
          <w:caps w:val="0"/>
          <w:sz w:val="32"/>
        </w:rPr>
        <w:instrText xml:space="preserve"> TOC \o "1-3" \h \z \u </w:instrText>
      </w:r>
      <w:r w:rsidRPr="008F0B7A">
        <w:rPr>
          <w:bCs w:val="0"/>
          <w:caps w:val="0"/>
          <w:sz w:val="32"/>
        </w:rPr>
        <w:fldChar w:fldCharType="separate"/>
      </w:r>
      <w:hyperlink w:anchor="_Toc32361796" w:history="1">
        <w:r w:rsidR="00B34876" w:rsidRPr="00FE371D">
          <w:rPr>
            <w:rStyle w:val="Hyperlink"/>
            <w:noProof/>
          </w:rPr>
          <w:t>1.</w:t>
        </w:r>
        <w:r w:rsidR="00B34876"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="00B34876" w:rsidRPr="00FE371D">
          <w:rPr>
            <w:rStyle w:val="Hyperlink"/>
            <w:noProof/>
          </w:rPr>
          <w:t>Objetivo/Introdução</w:t>
        </w:r>
        <w:r w:rsidR="00B34876">
          <w:rPr>
            <w:noProof/>
            <w:webHidden/>
          </w:rPr>
          <w:tab/>
        </w:r>
        <w:r w:rsidR="00B34876">
          <w:rPr>
            <w:noProof/>
            <w:webHidden/>
          </w:rPr>
          <w:fldChar w:fldCharType="begin"/>
        </w:r>
        <w:r w:rsidR="00B34876">
          <w:rPr>
            <w:noProof/>
            <w:webHidden/>
          </w:rPr>
          <w:instrText xml:space="preserve"> PAGEREF _Toc32361796 \h </w:instrText>
        </w:r>
        <w:r w:rsidR="00B34876">
          <w:rPr>
            <w:noProof/>
            <w:webHidden/>
          </w:rPr>
        </w:r>
        <w:r w:rsidR="00B34876">
          <w:rPr>
            <w:noProof/>
            <w:webHidden/>
          </w:rPr>
          <w:fldChar w:fldCharType="separate"/>
        </w:r>
        <w:r w:rsidR="00B34876">
          <w:rPr>
            <w:noProof/>
            <w:webHidden/>
          </w:rPr>
          <w:t>3</w:t>
        </w:r>
        <w:r w:rsidR="00B34876">
          <w:rPr>
            <w:noProof/>
            <w:webHidden/>
          </w:rPr>
          <w:fldChar w:fldCharType="end"/>
        </w:r>
      </w:hyperlink>
    </w:p>
    <w:p w14:paraId="152DEA97" w14:textId="77777777" w:rsidR="00B34876" w:rsidRPr="00441510" w:rsidRDefault="00B34876">
      <w:pPr>
        <w:pStyle w:val="Sumrio1"/>
        <w:tabs>
          <w:tab w:val="left" w:pos="44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797" w:history="1">
        <w:r w:rsidRPr="00FE371D">
          <w:rPr>
            <w:rStyle w:val="Hyperlink"/>
            <w:noProof/>
          </w:rPr>
          <w:t>2.</w:t>
        </w:r>
        <w:r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FE371D">
          <w:rPr>
            <w:rStyle w:val="Hyperlink"/>
            <w:noProof/>
          </w:rPr>
          <w:t>Definição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8D6CBD" w14:textId="77777777" w:rsidR="00B34876" w:rsidRPr="00441510" w:rsidRDefault="00B34876">
      <w:pPr>
        <w:pStyle w:val="Sumrio1"/>
        <w:tabs>
          <w:tab w:val="left" w:pos="44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798" w:history="1">
        <w:r w:rsidRPr="00FE371D">
          <w:rPr>
            <w:rStyle w:val="Hyperlink"/>
            <w:noProof/>
          </w:rPr>
          <w:t>3.</w:t>
        </w:r>
        <w:r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FE371D">
          <w:rPr>
            <w:rStyle w:val="Hyperlink"/>
            <w:noProof/>
          </w:rPr>
          <w:t>Terminologia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9145E2" w14:textId="77777777" w:rsidR="00B34876" w:rsidRPr="00441510" w:rsidRDefault="00B34876">
      <w:pPr>
        <w:pStyle w:val="Sumrio1"/>
        <w:tabs>
          <w:tab w:val="left" w:pos="44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799" w:history="1">
        <w:r w:rsidRPr="00FE371D">
          <w:rPr>
            <w:rStyle w:val="Hyperlink"/>
            <w:noProof/>
          </w:rPr>
          <w:t>4.</w:t>
        </w:r>
        <w:r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FE371D">
          <w:rPr>
            <w:rStyle w:val="Hyperlink"/>
            <w:noProof/>
          </w:rPr>
          <w:t>Fluxograma e Processos Relacionados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32C3EC" w14:textId="77777777" w:rsidR="00B34876" w:rsidRPr="00441510" w:rsidRDefault="00B34876">
      <w:pPr>
        <w:pStyle w:val="Sumrio1"/>
        <w:tabs>
          <w:tab w:val="left" w:pos="44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800" w:history="1">
        <w:r w:rsidRPr="00FE371D">
          <w:rPr>
            <w:rStyle w:val="Hyperlink"/>
            <w:noProof/>
          </w:rPr>
          <w:t>5.</w:t>
        </w:r>
        <w:r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FE371D">
          <w:rPr>
            <w:rStyle w:val="Hyperlink"/>
            <w:noProof/>
          </w:rPr>
          <w:t>Procedimentos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92FFE3" w14:textId="77777777" w:rsidR="00B34876" w:rsidRPr="00441510" w:rsidRDefault="00B34876">
      <w:pPr>
        <w:pStyle w:val="Sumrio1"/>
        <w:tabs>
          <w:tab w:val="left" w:pos="66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801" w:history="1">
        <w:r w:rsidRPr="00FE371D">
          <w:rPr>
            <w:rStyle w:val="Hyperlink"/>
            <w:noProof/>
          </w:rPr>
          <w:t>5.1.</w:t>
        </w:r>
        <w:r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FE371D">
          <w:rPr>
            <w:rStyle w:val="Hyperlink"/>
            <w:noProof/>
          </w:rPr>
          <w:t>Áreas de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6F886C" w14:textId="77777777" w:rsidR="00B34876" w:rsidRPr="00441510" w:rsidRDefault="00B34876">
      <w:pPr>
        <w:pStyle w:val="Sumrio1"/>
        <w:tabs>
          <w:tab w:val="left" w:pos="66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802" w:history="1">
        <w:r w:rsidRPr="00FE371D">
          <w:rPr>
            <w:rStyle w:val="Hyperlink"/>
            <w:noProof/>
          </w:rPr>
          <w:t>5.2.</w:t>
        </w:r>
        <w:r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FE371D">
          <w:rPr>
            <w:rStyle w:val="Hyperlink"/>
            <w:noProof/>
          </w:rPr>
          <w:t>Procedimentos específicos por tipos de incidente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D172B9" w14:textId="77777777" w:rsidR="00B34876" w:rsidRPr="00441510" w:rsidRDefault="00B34876">
      <w:pPr>
        <w:pStyle w:val="Sumrio1"/>
        <w:tabs>
          <w:tab w:val="left" w:pos="88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803" w:history="1">
        <w:r w:rsidRPr="00FE371D">
          <w:rPr>
            <w:rStyle w:val="Hyperlink"/>
            <w:noProof/>
          </w:rPr>
          <w:t>5.2.1.</w:t>
        </w:r>
        <w:r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FE371D">
          <w:rPr>
            <w:rStyle w:val="Hyperlink"/>
            <w:noProof/>
          </w:rPr>
          <w:t>[DESCREVER INCIDENTE]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2AF4BB" w14:textId="77777777" w:rsidR="00B34876" w:rsidRPr="00441510" w:rsidRDefault="00B34876">
      <w:pPr>
        <w:pStyle w:val="Sumrio1"/>
        <w:tabs>
          <w:tab w:val="left" w:pos="88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804" w:history="1">
        <w:r w:rsidRPr="00FE371D">
          <w:rPr>
            <w:rStyle w:val="Hyperlink"/>
            <w:noProof/>
          </w:rPr>
          <w:t>5.2.1.1.</w:t>
        </w:r>
        <w:r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FE371D">
          <w:rPr>
            <w:rStyle w:val="Hyperlink"/>
            <w:noProof/>
          </w:rPr>
          <w:t>Isole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FB7563" w14:textId="77777777" w:rsidR="00B34876" w:rsidRPr="00441510" w:rsidRDefault="00B34876">
      <w:pPr>
        <w:pStyle w:val="Sumrio1"/>
        <w:tabs>
          <w:tab w:val="left" w:pos="88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805" w:history="1">
        <w:r w:rsidRPr="00FE371D">
          <w:rPr>
            <w:rStyle w:val="Hyperlink"/>
            <w:noProof/>
          </w:rPr>
          <w:t>5.2.1.1.</w:t>
        </w:r>
        <w:r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FE371D">
          <w:rPr>
            <w:rStyle w:val="Hyperlink"/>
            <w:noProof/>
          </w:rPr>
          <w:t>Identifique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D32D70" w14:textId="77777777" w:rsidR="00B34876" w:rsidRPr="00441510" w:rsidRDefault="00B34876">
      <w:pPr>
        <w:pStyle w:val="Sumrio1"/>
        <w:tabs>
          <w:tab w:val="left" w:pos="88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806" w:history="1">
        <w:r w:rsidRPr="00FE371D">
          <w:rPr>
            <w:rStyle w:val="Hyperlink"/>
            <w:noProof/>
          </w:rPr>
          <w:t>5.2.1.1.</w:t>
        </w:r>
        <w:r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FE371D">
          <w:rPr>
            <w:rStyle w:val="Hyperlink"/>
            <w:noProof/>
          </w:rPr>
          <w:t>Contenha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82C654" w14:textId="77777777" w:rsidR="00B34876" w:rsidRPr="00441510" w:rsidRDefault="00B34876">
      <w:pPr>
        <w:pStyle w:val="Sumrio1"/>
        <w:tabs>
          <w:tab w:val="left" w:pos="66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807" w:history="1">
        <w:r w:rsidRPr="00FE371D">
          <w:rPr>
            <w:rStyle w:val="Hyperlink"/>
            <w:noProof/>
          </w:rPr>
          <w:t>5.3.</w:t>
        </w:r>
        <w:r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FE371D">
          <w:rPr>
            <w:rStyle w:val="Hyperlink"/>
            <w:noProof/>
          </w:rPr>
          <w:t>[DESCREVA CENÁRIOS DE OCORRÊNCIA DOS INCIDENTES]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FF5789" w14:textId="77777777" w:rsidR="00B34876" w:rsidRPr="00441510" w:rsidRDefault="00B34876">
      <w:pPr>
        <w:pStyle w:val="Sumrio1"/>
        <w:tabs>
          <w:tab w:val="left" w:pos="66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808" w:history="1">
        <w:r w:rsidRPr="00FE371D">
          <w:rPr>
            <w:rStyle w:val="Hyperlink"/>
            <w:noProof/>
          </w:rPr>
          <w:t>5.4.</w:t>
        </w:r>
        <w:r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FE371D">
          <w:rPr>
            <w:rStyle w:val="Hyperlink"/>
            <w:noProof/>
          </w:rPr>
          <w:t>[DESCREVA ATIVIDADES DURANTE ESTA OCORRÊNCIA]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CE0680" w14:textId="77777777" w:rsidR="00B34876" w:rsidRPr="00441510" w:rsidRDefault="00B34876">
      <w:pPr>
        <w:pStyle w:val="Sumrio1"/>
        <w:tabs>
          <w:tab w:val="left" w:pos="66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809" w:history="1">
        <w:r w:rsidRPr="00FE371D">
          <w:rPr>
            <w:rStyle w:val="Hyperlink"/>
            <w:noProof/>
          </w:rPr>
          <w:t>5.5.</w:t>
        </w:r>
        <w:r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FE371D">
          <w:rPr>
            <w:rStyle w:val="Hyperlink"/>
            <w:noProof/>
          </w:rPr>
          <w:t>[COLETAR TODAS AS EVIDÊNCIAS POSSÍVEIS DO INCIDENTE]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DC2D5A" w14:textId="77777777" w:rsidR="00B34876" w:rsidRPr="00441510" w:rsidRDefault="00B34876">
      <w:pPr>
        <w:pStyle w:val="Sumrio1"/>
        <w:tabs>
          <w:tab w:val="left" w:pos="66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810" w:history="1">
        <w:r w:rsidRPr="00FE371D">
          <w:rPr>
            <w:rStyle w:val="Hyperlink"/>
            <w:noProof/>
          </w:rPr>
          <w:t>5.6.</w:t>
        </w:r>
        <w:r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FE371D">
          <w:rPr>
            <w:rStyle w:val="Hyperlink"/>
            <w:noProof/>
          </w:rPr>
          <w:t>[RESTAURAR O CENÁRIO]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C488CB" w14:textId="77777777" w:rsidR="00B34876" w:rsidRPr="00441510" w:rsidRDefault="00B34876">
      <w:pPr>
        <w:pStyle w:val="Sumrio1"/>
        <w:tabs>
          <w:tab w:val="left" w:pos="66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811" w:history="1">
        <w:r w:rsidRPr="00FE371D">
          <w:rPr>
            <w:rStyle w:val="Hyperlink"/>
            <w:noProof/>
          </w:rPr>
          <w:t>5.7.</w:t>
        </w:r>
        <w:r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FE371D">
          <w:rPr>
            <w:rStyle w:val="Hyperlink"/>
            <w:noProof/>
          </w:rPr>
          <w:t>[PROCESSO DE GUARDAR AS LIÇÕES APRENDIDAS DO INCIDENTE OCORRIDO]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C0CF4D" w14:textId="77777777" w:rsidR="00B34876" w:rsidRPr="00441510" w:rsidRDefault="00B34876">
      <w:pPr>
        <w:pStyle w:val="Sumrio1"/>
        <w:tabs>
          <w:tab w:val="left" w:pos="44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812" w:history="1">
        <w:r w:rsidRPr="00FE371D">
          <w:rPr>
            <w:rStyle w:val="Hyperlink"/>
            <w:noProof/>
          </w:rPr>
          <w:t>6.</w:t>
        </w:r>
        <w:r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FE371D">
          <w:rPr>
            <w:rStyle w:val="Hyperlink"/>
            <w:noProof/>
          </w:rPr>
          <w:t>Documentação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DDAB0A" w14:textId="77777777" w:rsidR="00B34876" w:rsidRPr="00441510" w:rsidRDefault="00B34876">
      <w:pPr>
        <w:pStyle w:val="Sumrio1"/>
        <w:tabs>
          <w:tab w:val="left" w:pos="44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813" w:history="1">
        <w:r w:rsidRPr="00FE371D">
          <w:rPr>
            <w:rStyle w:val="Hyperlink"/>
            <w:noProof/>
          </w:rPr>
          <w:t>7.</w:t>
        </w:r>
        <w:r w:rsidRPr="0044151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FE371D">
          <w:rPr>
            <w:rStyle w:val="Hyperlink"/>
            <w:noProof/>
          </w:rPr>
          <w:t>Histórico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F79851" w14:textId="77777777" w:rsidR="00B34876" w:rsidRPr="00441510" w:rsidRDefault="00B34876">
      <w:pPr>
        <w:pStyle w:val="Sumrio1"/>
        <w:tabs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814" w:history="1">
        <w:r w:rsidRPr="00FE371D">
          <w:rPr>
            <w:rStyle w:val="Hyperlink"/>
            <w:noProof/>
          </w:rPr>
          <w:t>Anexo A: Registros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9B34AA" w14:textId="77777777" w:rsidR="00B34876" w:rsidRPr="00441510" w:rsidRDefault="00B34876">
      <w:pPr>
        <w:pStyle w:val="Sumrio1"/>
        <w:tabs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1815" w:history="1">
        <w:r w:rsidRPr="00FE371D">
          <w:rPr>
            <w:rStyle w:val="Hyperlink"/>
            <w:noProof/>
          </w:rPr>
          <w:t>A-1.Registros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404468" w14:textId="77777777" w:rsidR="00866DB3" w:rsidRPr="006028E7" w:rsidRDefault="0019417A" w:rsidP="006028E7">
      <w:pPr>
        <w:rPr>
          <w:b/>
          <w:sz w:val="32"/>
        </w:rPr>
      </w:pPr>
      <w:r w:rsidRPr="008F0B7A">
        <w:rPr>
          <w:bCs/>
          <w:caps/>
          <w:sz w:val="32"/>
          <w:szCs w:val="20"/>
        </w:rPr>
        <w:fldChar w:fldCharType="end"/>
      </w:r>
    </w:p>
    <w:p w14:paraId="1C8D4424" w14:textId="77777777" w:rsidR="00175506" w:rsidRDefault="00175506" w:rsidP="00175506">
      <w:pPr>
        <w:pStyle w:val="Ttulo1"/>
        <w:numPr>
          <w:ilvl w:val="0"/>
          <w:numId w:val="0"/>
        </w:numPr>
      </w:pPr>
    </w:p>
    <w:p w14:paraId="727BE44E" w14:textId="77777777" w:rsidR="006F1975" w:rsidRPr="00175506" w:rsidRDefault="00697FDC" w:rsidP="00175506">
      <w:pPr>
        <w:pStyle w:val="Ttulo1"/>
      </w:pPr>
      <w:bookmarkStart w:id="2" w:name="_Toc444874128"/>
      <w:r>
        <w:br w:type="page"/>
      </w:r>
      <w:bookmarkStart w:id="3" w:name="_Toc32361796"/>
      <w:r w:rsidR="005575AB" w:rsidRPr="00175506">
        <w:lastRenderedPageBreak/>
        <w:t>Objetivo</w:t>
      </w:r>
      <w:bookmarkEnd w:id="2"/>
      <w:r w:rsidR="00C46C93">
        <w:t>/Introdução</w:t>
      </w:r>
      <w:bookmarkEnd w:id="3"/>
    </w:p>
    <w:p w14:paraId="15F26C44" w14:textId="77777777" w:rsidR="005575AB" w:rsidRDefault="002A0595" w:rsidP="00027966">
      <w:pPr>
        <w:rPr>
          <w:color w:val="2E74B5"/>
        </w:rPr>
      </w:pPr>
      <w:proofErr w:type="gramStart"/>
      <w:r w:rsidRPr="00A34B00">
        <w:rPr>
          <w:color w:val="2E74B5"/>
        </w:rPr>
        <w:t>[</w:t>
      </w:r>
      <w:r w:rsidR="005A77B5">
        <w:rPr>
          <w:color w:val="2E74B5"/>
        </w:rPr>
        <w:t xml:space="preserve"> </w:t>
      </w:r>
      <w:r w:rsidRPr="00A34B00">
        <w:rPr>
          <w:color w:val="2E74B5"/>
        </w:rPr>
        <w:t>Descrever</w:t>
      </w:r>
      <w:proofErr w:type="gramEnd"/>
      <w:r w:rsidRPr="00A34B00">
        <w:rPr>
          <w:color w:val="2E74B5"/>
        </w:rPr>
        <w:t xml:space="preserve"> o objetivo do </w:t>
      </w:r>
      <w:proofErr w:type="gramStart"/>
      <w:r w:rsidRPr="00A34B00">
        <w:rPr>
          <w:color w:val="2E74B5"/>
        </w:rPr>
        <w:t>documento</w:t>
      </w:r>
      <w:r w:rsidR="005A77B5">
        <w:rPr>
          <w:color w:val="2E74B5"/>
        </w:rPr>
        <w:t xml:space="preserve"> </w:t>
      </w:r>
      <w:r w:rsidRPr="00A34B00">
        <w:rPr>
          <w:color w:val="2E74B5"/>
        </w:rPr>
        <w:t>]</w:t>
      </w:r>
      <w:proofErr w:type="gramEnd"/>
    </w:p>
    <w:p w14:paraId="10301DC9" w14:textId="77777777" w:rsidR="004738A3" w:rsidRPr="00A34B00" w:rsidRDefault="004738A3" w:rsidP="00027966">
      <w:pPr>
        <w:rPr>
          <w:color w:val="2E74B5"/>
        </w:rPr>
      </w:pPr>
    </w:p>
    <w:p w14:paraId="20F35A86" w14:textId="77777777" w:rsidR="005575AB" w:rsidRDefault="00BE78D5" w:rsidP="00920DF6">
      <w:pPr>
        <w:pStyle w:val="Ttulo1"/>
      </w:pPr>
      <w:bookmarkStart w:id="4" w:name="_Toc32361797"/>
      <w:r>
        <w:t>Definição do Escopo</w:t>
      </w:r>
      <w:bookmarkEnd w:id="4"/>
    </w:p>
    <w:p w14:paraId="32E48A7E" w14:textId="77777777" w:rsidR="0034082D" w:rsidRDefault="002A0595" w:rsidP="0034082D">
      <w:pPr>
        <w:rPr>
          <w:color w:val="2E74B5"/>
        </w:rPr>
      </w:pPr>
      <w:proofErr w:type="gramStart"/>
      <w:r w:rsidRPr="00A34B00">
        <w:rPr>
          <w:color w:val="2E74B5"/>
        </w:rPr>
        <w:t>[</w:t>
      </w:r>
      <w:r w:rsidR="007C2CCD">
        <w:rPr>
          <w:color w:val="2E74B5"/>
        </w:rPr>
        <w:t xml:space="preserve"> </w:t>
      </w:r>
      <w:r w:rsidRPr="00A34B00">
        <w:rPr>
          <w:color w:val="2E74B5"/>
        </w:rPr>
        <w:t>âmbito</w:t>
      </w:r>
      <w:proofErr w:type="gramEnd"/>
      <w:r w:rsidRPr="00A34B00">
        <w:rPr>
          <w:color w:val="2E74B5"/>
        </w:rPr>
        <w:t xml:space="preserve"> de aplicação. Ex.: aplicável para empresa, departamento, </w:t>
      </w:r>
      <w:proofErr w:type="gramStart"/>
      <w:r w:rsidRPr="00A34B00">
        <w:rPr>
          <w:color w:val="2E74B5"/>
        </w:rPr>
        <w:t>etc.</w:t>
      </w:r>
      <w:r w:rsidR="007C2CCD">
        <w:rPr>
          <w:color w:val="2E74B5"/>
        </w:rPr>
        <w:t xml:space="preserve"> </w:t>
      </w:r>
      <w:r w:rsidRPr="00A34B00">
        <w:rPr>
          <w:color w:val="2E74B5"/>
        </w:rPr>
        <w:t>]</w:t>
      </w:r>
      <w:proofErr w:type="gramEnd"/>
    </w:p>
    <w:p w14:paraId="04A1C604" w14:textId="77777777" w:rsidR="004738A3" w:rsidRPr="00A34B00" w:rsidRDefault="004738A3" w:rsidP="0034082D">
      <w:pPr>
        <w:rPr>
          <w:color w:val="2E74B5"/>
        </w:rPr>
      </w:pPr>
    </w:p>
    <w:p w14:paraId="4D362A72" w14:textId="77777777" w:rsidR="005575AB" w:rsidRDefault="005575AB" w:rsidP="00920DF6">
      <w:pPr>
        <w:pStyle w:val="Ttulo1"/>
      </w:pPr>
      <w:bookmarkStart w:id="5" w:name="_Toc444874130"/>
      <w:bookmarkStart w:id="6" w:name="_Toc32361798"/>
      <w:r w:rsidRPr="00920DF6">
        <w:t>Terminologia</w:t>
      </w:r>
      <w:bookmarkEnd w:id="5"/>
      <w:bookmarkEnd w:id="6"/>
    </w:p>
    <w:p w14:paraId="32072A96" w14:textId="77777777" w:rsidR="00ED5E6B" w:rsidRPr="00ED5E6B" w:rsidRDefault="00ED5E6B" w:rsidP="00ED5E6B">
      <w:r>
        <w:t xml:space="preserve">As definições de termos e siglas utilizados neste documento estão contidas no Glossário de Termos </w:t>
      </w:r>
      <w:r w:rsidR="00EA01EB" w:rsidRPr="00EA01EB">
        <w:t>SGI-TRS-0001</w:t>
      </w:r>
      <w:r w:rsidR="00EA01EB">
        <w:t xml:space="preserve"> (</w:t>
      </w:r>
      <w:r w:rsidR="00EA01EB" w:rsidRPr="00EA01EB">
        <w:t>SGI-TRS-0001</w:t>
      </w:r>
      <w:r w:rsidR="00EA01EB">
        <w:t>.xls)</w:t>
      </w:r>
      <w:r>
        <w:t>.</w:t>
      </w:r>
    </w:p>
    <w:p w14:paraId="57F987CB" w14:textId="77777777" w:rsidR="005575AB" w:rsidRPr="000F5BAB" w:rsidRDefault="005575AB" w:rsidP="002A0595">
      <w:pPr>
        <w:pStyle w:val="Ttulo1"/>
      </w:pPr>
      <w:bookmarkStart w:id="7" w:name="_Toc444874131"/>
      <w:bookmarkStart w:id="8" w:name="_Toc32361799"/>
      <w:r w:rsidRPr="000F5BAB">
        <w:t>Fluxograma</w:t>
      </w:r>
      <w:bookmarkEnd w:id="7"/>
      <w:r w:rsidR="00BE78D5">
        <w:t xml:space="preserve"> e Processos Relacionados</w:t>
      </w:r>
      <w:bookmarkEnd w:id="8"/>
    </w:p>
    <w:p w14:paraId="1ADB65A4" w14:textId="77777777" w:rsidR="005575AB" w:rsidRDefault="00757D33" w:rsidP="00D04D20">
      <w:pPr>
        <w:rPr>
          <w:color w:val="2E74B5"/>
        </w:rPr>
      </w:pPr>
      <w:proofErr w:type="gramStart"/>
      <w:r w:rsidRPr="00A34B00">
        <w:rPr>
          <w:color w:val="2E74B5"/>
        </w:rPr>
        <w:t>[</w:t>
      </w:r>
      <w:r w:rsidR="00210009">
        <w:rPr>
          <w:color w:val="2E74B5"/>
        </w:rPr>
        <w:t xml:space="preserve"> </w:t>
      </w:r>
      <w:r w:rsidRPr="00A34B00">
        <w:rPr>
          <w:color w:val="2E74B5"/>
        </w:rPr>
        <w:t>incluir</w:t>
      </w:r>
      <w:proofErr w:type="gramEnd"/>
      <w:r w:rsidRPr="00A34B00">
        <w:rPr>
          <w:color w:val="2E74B5"/>
        </w:rPr>
        <w:t xml:space="preserve"> imagem do fluxograma desenvolvido em </w:t>
      </w:r>
      <w:proofErr w:type="spellStart"/>
      <w:proofErr w:type="gramStart"/>
      <w:r w:rsidRPr="00A34B00">
        <w:rPr>
          <w:color w:val="2E74B5"/>
        </w:rPr>
        <w:t>bizzagi</w:t>
      </w:r>
      <w:proofErr w:type="spellEnd"/>
      <w:r w:rsidR="00210009">
        <w:rPr>
          <w:color w:val="2E74B5"/>
        </w:rPr>
        <w:t xml:space="preserve"> </w:t>
      </w:r>
      <w:r w:rsidRPr="00A34B00">
        <w:rPr>
          <w:color w:val="2E74B5"/>
        </w:rPr>
        <w:t>]</w:t>
      </w:r>
      <w:proofErr w:type="gramEnd"/>
    </w:p>
    <w:p w14:paraId="6DD717D2" w14:textId="77777777" w:rsidR="004738A3" w:rsidRPr="00A34B00" w:rsidRDefault="004738A3" w:rsidP="00D04D20">
      <w:pPr>
        <w:rPr>
          <w:color w:val="2E74B5"/>
        </w:rPr>
      </w:pPr>
    </w:p>
    <w:p w14:paraId="6FB9CBEC" w14:textId="77777777" w:rsidR="005575AB" w:rsidRPr="000F5BAB" w:rsidRDefault="00BE78D5" w:rsidP="000F5BAB">
      <w:pPr>
        <w:pStyle w:val="Ttulo1"/>
      </w:pPr>
      <w:bookmarkStart w:id="9" w:name="_Toc32361800"/>
      <w:r>
        <w:t>P</w:t>
      </w:r>
      <w:r w:rsidR="00C46C93">
        <w:t>rocedimentos Gerais</w:t>
      </w:r>
      <w:bookmarkEnd w:id="9"/>
    </w:p>
    <w:p w14:paraId="45D107A8" w14:textId="77777777" w:rsidR="00BE78D5" w:rsidRPr="00BE78D5" w:rsidRDefault="00C46C93" w:rsidP="00C46C93">
      <w:pPr>
        <w:pStyle w:val="Ttulo1"/>
        <w:numPr>
          <w:ilvl w:val="1"/>
          <w:numId w:val="2"/>
        </w:numPr>
      </w:pPr>
      <w:bookmarkStart w:id="10" w:name="_Toc32361801"/>
      <w:r>
        <w:t>Áreas de Responsabilidades</w:t>
      </w:r>
      <w:bookmarkEnd w:id="10"/>
    </w:p>
    <w:p w14:paraId="7F1F99A9" w14:textId="77777777" w:rsidR="00BE78D5" w:rsidRDefault="00BE78D5" w:rsidP="00BE78D5">
      <w:pPr>
        <w:rPr>
          <w:color w:val="2E74B5"/>
        </w:rPr>
      </w:pPr>
      <w:bookmarkStart w:id="11" w:name="_Hlk32361403"/>
      <w:proofErr w:type="gramStart"/>
      <w:r w:rsidRPr="00442647">
        <w:rPr>
          <w:color w:val="2E74B5"/>
        </w:rPr>
        <w:t>[ descrever</w:t>
      </w:r>
      <w:proofErr w:type="gramEnd"/>
      <w:r w:rsidRPr="00442647">
        <w:rPr>
          <w:color w:val="2E74B5"/>
        </w:rPr>
        <w:t xml:space="preserve"> ]</w:t>
      </w:r>
    </w:p>
    <w:p w14:paraId="7A56DC3B" w14:textId="77777777" w:rsidR="004738A3" w:rsidRDefault="004738A3" w:rsidP="00BE78D5">
      <w:pPr>
        <w:rPr>
          <w:color w:val="2E74B5"/>
        </w:rPr>
      </w:pPr>
    </w:p>
    <w:p w14:paraId="714BBCBD" w14:textId="77777777" w:rsidR="00C46C93" w:rsidRDefault="00C46C93" w:rsidP="00C46C93">
      <w:pPr>
        <w:pStyle w:val="Ttulo1"/>
        <w:numPr>
          <w:ilvl w:val="1"/>
          <w:numId w:val="2"/>
        </w:numPr>
      </w:pPr>
      <w:bookmarkStart w:id="12" w:name="_Toc80789742"/>
      <w:bookmarkStart w:id="13" w:name="_Toc32361802"/>
      <w:bookmarkStart w:id="14" w:name="_Toc444874149"/>
      <w:bookmarkEnd w:id="11"/>
      <w:r>
        <w:t>Procedimentos específicos por tipos de incidente</w:t>
      </w:r>
      <w:bookmarkEnd w:id="12"/>
      <w:bookmarkEnd w:id="13"/>
    </w:p>
    <w:p w14:paraId="0194A1DD" w14:textId="77777777" w:rsidR="00C46C93" w:rsidRDefault="00C46C93" w:rsidP="00C46C93">
      <w:pPr>
        <w:rPr>
          <w:color w:val="2E74B5"/>
        </w:rPr>
      </w:pPr>
      <w:proofErr w:type="gramStart"/>
      <w:r w:rsidRPr="00C46C93">
        <w:rPr>
          <w:color w:val="2E74B5"/>
        </w:rPr>
        <w:t>[ descrever</w:t>
      </w:r>
      <w:proofErr w:type="gramEnd"/>
      <w:r w:rsidRPr="00C46C93">
        <w:rPr>
          <w:color w:val="2E74B5"/>
        </w:rPr>
        <w:t xml:space="preserve"> ]</w:t>
      </w:r>
    </w:p>
    <w:p w14:paraId="3E1250DC" w14:textId="77777777" w:rsidR="004738A3" w:rsidRPr="00C46C93" w:rsidRDefault="004738A3" w:rsidP="00C46C93">
      <w:pPr>
        <w:rPr>
          <w:color w:val="2E74B5"/>
        </w:rPr>
      </w:pPr>
    </w:p>
    <w:p w14:paraId="5FB4DCE4" w14:textId="77777777" w:rsidR="00C46C93" w:rsidRDefault="00C46C93" w:rsidP="00C46C93">
      <w:pPr>
        <w:pStyle w:val="Ttulo1"/>
        <w:numPr>
          <w:ilvl w:val="2"/>
          <w:numId w:val="2"/>
        </w:numPr>
      </w:pPr>
      <w:bookmarkStart w:id="15" w:name="_Toc32361803"/>
      <w:r>
        <w:t>[DESCREVER INCIDENTE]</w:t>
      </w:r>
      <w:bookmarkEnd w:id="15"/>
    </w:p>
    <w:p w14:paraId="388AFB62" w14:textId="77777777" w:rsidR="00C46C93" w:rsidRDefault="00C46C93" w:rsidP="00C46C93">
      <w:pPr>
        <w:rPr>
          <w:color w:val="2E74B5"/>
        </w:rPr>
      </w:pPr>
      <w:proofErr w:type="gramStart"/>
      <w:r w:rsidRPr="00C46C93">
        <w:rPr>
          <w:color w:val="2E74B5"/>
        </w:rPr>
        <w:t>[ descrever</w:t>
      </w:r>
      <w:proofErr w:type="gramEnd"/>
      <w:r w:rsidRPr="00C46C93">
        <w:rPr>
          <w:color w:val="2E74B5"/>
        </w:rPr>
        <w:t xml:space="preserve"> ]</w:t>
      </w:r>
    </w:p>
    <w:p w14:paraId="46DAAF4D" w14:textId="77777777" w:rsidR="004738A3" w:rsidRPr="00C46C93" w:rsidRDefault="004738A3" w:rsidP="00C46C93">
      <w:pPr>
        <w:rPr>
          <w:color w:val="2E74B5"/>
        </w:rPr>
      </w:pPr>
    </w:p>
    <w:p w14:paraId="4E83E880" w14:textId="77777777" w:rsidR="00A002CA" w:rsidRPr="001A7C21" w:rsidRDefault="00C46C93" w:rsidP="00C46C93">
      <w:pPr>
        <w:pStyle w:val="Ttulo1"/>
        <w:numPr>
          <w:ilvl w:val="3"/>
          <w:numId w:val="2"/>
        </w:numPr>
      </w:pPr>
      <w:bookmarkStart w:id="16" w:name="_Toc32361804"/>
      <w:r>
        <w:t>Isole</w:t>
      </w:r>
      <w:bookmarkEnd w:id="16"/>
    </w:p>
    <w:p w14:paraId="357B53F0" w14:textId="77777777" w:rsidR="00A002CA" w:rsidRDefault="00A002CA" w:rsidP="00A002CA">
      <w:pPr>
        <w:rPr>
          <w:color w:val="2E74B5"/>
        </w:rPr>
      </w:pPr>
      <w:proofErr w:type="gramStart"/>
      <w:r w:rsidRPr="00442647">
        <w:rPr>
          <w:color w:val="2E74B5"/>
        </w:rPr>
        <w:t>[ descrever</w:t>
      </w:r>
      <w:proofErr w:type="gramEnd"/>
      <w:r w:rsidRPr="00442647">
        <w:rPr>
          <w:color w:val="2E74B5"/>
        </w:rPr>
        <w:t xml:space="preserve"> ]</w:t>
      </w:r>
    </w:p>
    <w:p w14:paraId="574FE512" w14:textId="77777777" w:rsidR="004738A3" w:rsidRDefault="004738A3" w:rsidP="00A002CA">
      <w:pPr>
        <w:rPr>
          <w:color w:val="2E74B5"/>
        </w:rPr>
      </w:pPr>
    </w:p>
    <w:p w14:paraId="2F13B6F0" w14:textId="77777777" w:rsidR="00C46C93" w:rsidRPr="001A7C21" w:rsidRDefault="00C46C93" w:rsidP="00C46C93">
      <w:pPr>
        <w:pStyle w:val="Ttulo1"/>
        <w:numPr>
          <w:ilvl w:val="3"/>
          <w:numId w:val="7"/>
        </w:numPr>
      </w:pPr>
      <w:bookmarkStart w:id="17" w:name="_Toc32361805"/>
      <w:r>
        <w:t>Identifique</w:t>
      </w:r>
      <w:bookmarkEnd w:id="17"/>
    </w:p>
    <w:p w14:paraId="225DCF09" w14:textId="77777777" w:rsidR="00C46C93" w:rsidRDefault="00C46C93" w:rsidP="00C46C93">
      <w:pPr>
        <w:rPr>
          <w:color w:val="2E74B5"/>
        </w:rPr>
      </w:pPr>
      <w:proofErr w:type="gramStart"/>
      <w:r w:rsidRPr="00442647">
        <w:rPr>
          <w:color w:val="2E74B5"/>
        </w:rPr>
        <w:t>[ descrever</w:t>
      </w:r>
      <w:proofErr w:type="gramEnd"/>
      <w:r w:rsidRPr="00442647">
        <w:rPr>
          <w:color w:val="2E74B5"/>
        </w:rPr>
        <w:t xml:space="preserve"> ]</w:t>
      </w:r>
    </w:p>
    <w:p w14:paraId="03DC4871" w14:textId="77777777" w:rsidR="004738A3" w:rsidRDefault="004738A3" w:rsidP="00C46C93">
      <w:pPr>
        <w:rPr>
          <w:color w:val="2E74B5"/>
        </w:rPr>
      </w:pPr>
    </w:p>
    <w:p w14:paraId="34D3C50F" w14:textId="77777777" w:rsidR="00C46C93" w:rsidRPr="001A7C21" w:rsidRDefault="00C46C93" w:rsidP="00C46C93">
      <w:pPr>
        <w:pStyle w:val="Ttulo1"/>
        <w:numPr>
          <w:ilvl w:val="3"/>
          <w:numId w:val="8"/>
        </w:numPr>
      </w:pPr>
      <w:bookmarkStart w:id="18" w:name="_Toc32361806"/>
      <w:r>
        <w:lastRenderedPageBreak/>
        <w:t>Contenha</w:t>
      </w:r>
      <w:bookmarkEnd w:id="18"/>
    </w:p>
    <w:p w14:paraId="3B3B9828" w14:textId="77777777" w:rsidR="00C46C93" w:rsidRDefault="00C46C93" w:rsidP="00C46C93">
      <w:pPr>
        <w:rPr>
          <w:color w:val="2E74B5"/>
        </w:rPr>
      </w:pPr>
      <w:proofErr w:type="gramStart"/>
      <w:r w:rsidRPr="00442647">
        <w:rPr>
          <w:color w:val="2E74B5"/>
        </w:rPr>
        <w:t>[ descrever</w:t>
      </w:r>
      <w:proofErr w:type="gramEnd"/>
      <w:r w:rsidRPr="00442647">
        <w:rPr>
          <w:color w:val="2E74B5"/>
        </w:rPr>
        <w:t xml:space="preserve"> ]</w:t>
      </w:r>
    </w:p>
    <w:p w14:paraId="784909D9" w14:textId="77777777" w:rsidR="004738A3" w:rsidRDefault="004738A3" w:rsidP="00C46C93">
      <w:pPr>
        <w:rPr>
          <w:color w:val="2E74B5"/>
        </w:rPr>
      </w:pPr>
    </w:p>
    <w:p w14:paraId="250BC970" w14:textId="77777777" w:rsidR="00C46C93" w:rsidRDefault="00C46C93" w:rsidP="00C46C93">
      <w:pPr>
        <w:pStyle w:val="Ttulo1"/>
        <w:numPr>
          <w:ilvl w:val="1"/>
          <w:numId w:val="2"/>
        </w:numPr>
      </w:pPr>
      <w:bookmarkStart w:id="19" w:name="_Toc32361807"/>
      <w:r>
        <w:t>[DESCREVA CENÁRIOS DE OCORRÊNCIA DOS INCIDENTES]</w:t>
      </w:r>
      <w:bookmarkEnd w:id="19"/>
    </w:p>
    <w:p w14:paraId="503B8E0D" w14:textId="77777777" w:rsidR="00C46C93" w:rsidRDefault="00C46C93" w:rsidP="00C46C93">
      <w:pPr>
        <w:rPr>
          <w:color w:val="2E74B5"/>
        </w:rPr>
      </w:pPr>
      <w:proofErr w:type="gramStart"/>
      <w:r w:rsidRPr="00C46C93">
        <w:rPr>
          <w:color w:val="2E74B5"/>
        </w:rPr>
        <w:t>[ descrever</w:t>
      </w:r>
      <w:proofErr w:type="gramEnd"/>
      <w:r w:rsidRPr="00C46C93">
        <w:rPr>
          <w:color w:val="2E74B5"/>
        </w:rPr>
        <w:t xml:space="preserve"> ]</w:t>
      </w:r>
    </w:p>
    <w:p w14:paraId="17C563B0" w14:textId="77777777" w:rsidR="004738A3" w:rsidRPr="00C46C93" w:rsidRDefault="004738A3" w:rsidP="00C46C93">
      <w:pPr>
        <w:rPr>
          <w:color w:val="2E74B5"/>
        </w:rPr>
      </w:pPr>
    </w:p>
    <w:p w14:paraId="0A8E1E0C" w14:textId="77777777" w:rsidR="004738A3" w:rsidRDefault="004738A3" w:rsidP="004738A3">
      <w:pPr>
        <w:pStyle w:val="Ttulo1"/>
        <w:numPr>
          <w:ilvl w:val="1"/>
          <w:numId w:val="2"/>
        </w:numPr>
      </w:pPr>
      <w:bookmarkStart w:id="20" w:name="_Toc32361808"/>
      <w:r>
        <w:t>[DESCREVA ATIVIDADES DURANTE ESTA OCORRÊNCIA]</w:t>
      </w:r>
      <w:bookmarkEnd w:id="20"/>
    </w:p>
    <w:p w14:paraId="0923744D" w14:textId="77777777" w:rsidR="004738A3" w:rsidRDefault="004738A3" w:rsidP="004738A3">
      <w:pPr>
        <w:rPr>
          <w:color w:val="2E74B5"/>
        </w:rPr>
      </w:pPr>
      <w:proofErr w:type="gramStart"/>
      <w:r w:rsidRPr="00C46C93">
        <w:rPr>
          <w:color w:val="2E74B5"/>
        </w:rPr>
        <w:t>[ descrever</w:t>
      </w:r>
      <w:proofErr w:type="gramEnd"/>
      <w:r w:rsidRPr="00C46C93">
        <w:rPr>
          <w:color w:val="2E74B5"/>
        </w:rPr>
        <w:t xml:space="preserve"> ]</w:t>
      </w:r>
    </w:p>
    <w:p w14:paraId="30315B75" w14:textId="77777777" w:rsidR="004738A3" w:rsidRPr="00C46C93" w:rsidRDefault="004738A3" w:rsidP="004738A3">
      <w:pPr>
        <w:rPr>
          <w:color w:val="2E74B5"/>
        </w:rPr>
      </w:pPr>
    </w:p>
    <w:p w14:paraId="708E54CB" w14:textId="77777777" w:rsidR="004738A3" w:rsidRDefault="004738A3" w:rsidP="004738A3">
      <w:pPr>
        <w:pStyle w:val="Ttulo1"/>
        <w:numPr>
          <w:ilvl w:val="1"/>
          <w:numId w:val="2"/>
        </w:numPr>
      </w:pPr>
      <w:bookmarkStart w:id="21" w:name="_Toc32361809"/>
      <w:r>
        <w:t>[COLETAR TODAS AS EVIDÊNCIAS POSSÍVEIS DO INCIDENTE]</w:t>
      </w:r>
      <w:bookmarkEnd w:id="21"/>
    </w:p>
    <w:p w14:paraId="1F57DFEB" w14:textId="77777777" w:rsidR="004738A3" w:rsidRDefault="004738A3" w:rsidP="004738A3">
      <w:pPr>
        <w:rPr>
          <w:color w:val="2E74B5"/>
        </w:rPr>
      </w:pPr>
      <w:proofErr w:type="gramStart"/>
      <w:r w:rsidRPr="00C46C93">
        <w:rPr>
          <w:color w:val="2E74B5"/>
        </w:rPr>
        <w:t>[ descrever</w:t>
      </w:r>
      <w:proofErr w:type="gramEnd"/>
      <w:r w:rsidRPr="00C46C93">
        <w:rPr>
          <w:color w:val="2E74B5"/>
        </w:rPr>
        <w:t xml:space="preserve"> ]</w:t>
      </w:r>
    </w:p>
    <w:p w14:paraId="0935EAB4" w14:textId="77777777" w:rsidR="004738A3" w:rsidRDefault="004738A3" w:rsidP="004738A3">
      <w:pPr>
        <w:rPr>
          <w:color w:val="2E74B5"/>
        </w:rPr>
      </w:pPr>
    </w:p>
    <w:p w14:paraId="7479B4EF" w14:textId="77777777" w:rsidR="004738A3" w:rsidRDefault="004738A3" w:rsidP="004738A3">
      <w:pPr>
        <w:pStyle w:val="Ttulo1"/>
        <w:numPr>
          <w:ilvl w:val="1"/>
          <w:numId w:val="2"/>
        </w:numPr>
      </w:pPr>
      <w:bookmarkStart w:id="22" w:name="_Toc32361810"/>
      <w:r>
        <w:t>[RESTAURAR O CENÁRIO]</w:t>
      </w:r>
      <w:bookmarkEnd w:id="22"/>
    </w:p>
    <w:p w14:paraId="7C1F21D7" w14:textId="77777777" w:rsidR="004738A3" w:rsidRDefault="004738A3" w:rsidP="004738A3">
      <w:pPr>
        <w:rPr>
          <w:color w:val="2E74B5"/>
        </w:rPr>
      </w:pPr>
      <w:proofErr w:type="gramStart"/>
      <w:r w:rsidRPr="00C46C93">
        <w:rPr>
          <w:color w:val="2E74B5"/>
        </w:rPr>
        <w:t>[ descrever</w:t>
      </w:r>
      <w:proofErr w:type="gramEnd"/>
      <w:r w:rsidRPr="00C46C93">
        <w:rPr>
          <w:color w:val="2E74B5"/>
        </w:rPr>
        <w:t xml:space="preserve"> ]</w:t>
      </w:r>
    </w:p>
    <w:p w14:paraId="51624065" w14:textId="77777777" w:rsidR="004738A3" w:rsidRPr="00C46C93" w:rsidRDefault="004738A3" w:rsidP="004738A3">
      <w:pPr>
        <w:rPr>
          <w:color w:val="2E74B5"/>
        </w:rPr>
      </w:pPr>
    </w:p>
    <w:p w14:paraId="414D564E" w14:textId="77777777" w:rsidR="004738A3" w:rsidRDefault="004738A3" w:rsidP="004738A3">
      <w:pPr>
        <w:pStyle w:val="Ttulo1"/>
        <w:numPr>
          <w:ilvl w:val="1"/>
          <w:numId w:val="2"/>
        </w:numPr>
      </w:pPr>
      <w:bookmarkStart w:id="23" w:name="_Toc32361811"/>
      <w:r>
        <w:t>[PROCESSO DE GUARDAR AS LIÇÕES APRENDIDAS DO INCIDENTE OCORRIDO]</w:t>
      </w:r>
      <w:bookmarkEnd w:id="23"/>
    </w:p>
    <w:p w14:paraId="4EF4D297" w14:textId="77777777" w:rsidR="004738A3" w:rsidRPr="00C46C93" w:rsidRDefault="004738A3" w:rsidP="004738A3">
      <w:pPr>
        <w:rPr>
          <w:color w:val="2E74B5"/>
        </w:rPr>
      </w:pPr>
      <w:proofErr w:type="gramStart"/>
      <w:r w:rsidRPr="00C46C93">
        <w:rPr>
          <w:color w:val="2E74B5"/>
        </w:rPr>
        <w:t>[ descrever</w:t>
      </w:r>
      <w:proofErr w:type="gramEnd"/>
      <w:r w:rsidRPr="00C46C93">
        <w:rPr>
          <w:color w:val="2E74B5"/>
        </w:rPr>
        <w:t xml:space="preserve"> ]</w:t>
      </w:r>
    </w:p>
    <w:p w14:paraId="213FC60C" w14:textId="77777777" w:rsidR="00D43D7F" w:rsidRPr="00D43D7F" w:rsidRDefault="00D43D7F" w:rsidP="00D43D7F"/>
    <w:p w14:paraId="269D7003" w14:textId="77777777" w:rsidR="005575AB" w:rsidRPr="000F5BAB" w:rsidRDefault="00346AA1" w:rsidP="000F5BAB">
      <w:pPr>
        <w:pStyle w:val="Ttulo1"/>
      </w:pPr>
      <w:bookmarkStart w:id="24" w:name="_Toc32361812"/>
      <w:r>
        <w:t>Documentação de Referência</w:t>
      </w:r>
      <w:bookmarkEnd w:id="14"/>
      <w:bookmarkEnd w:id="24"/>
    </w:p>
    <w:p w14:paraId="00DED8AB" w14:textId="77777777" w:rsidR="005575AB" w:rsidRDefault="008C6DF2" w:rsidP="00D04D20">
      <w:pPr>
        <w:rPr>
          <w:color w:val="2E74B5"/>
        </w:rPr>
      </w:pPr>
      <w:proofErr w:type="gramStart"/>
      <w:r w:rsidRPr="00A34B00">
        <w:rPr>
          <w:color w:val="2E74B5"/>
        </w:rPr>
        <w:t>[</w:t>
      </w:r>
      <w:r w:rsidR="00F36E4A">
        <w:rPr>
          <w:color w:val="2E74B5"/>
        </w:rPr>
        <w:t xml:space="preserve"> </w:t>
      </w:r>
      <w:r w:rsidR="00785F2F">
        <w:rPr>
          <w:color w:val="2E74B5"/>
        </w:rPr>
        <w:t>identificar</w:t>
      </w:r>
      <w:proofErr w:type="gramEnd"/>
      <w:r w:rsidR="00785F2F">
        <w:rPr>
          <w:color w:val="2E74B5"/>
        </w:rPr>
        <w:t xml:space="preserve"> as referências </w:t>
      </w:r>
      <w:r w:rsidR="00346AA1">
        <w:rPr>
          <w:color w:val="2E74B5"/>
        </w:rPr>
        <w:t>utilizadas para execução desta instrução de trabalho</w:t>
      </w:r>
      <w:r w:rsidR="00BA4C6C">
        <w:rPr>
          <w:color w:val="2E74B5"/>
        </w:rPr>
        <w:t xml:space="preserve">. Ex.: </w:t>
      </w:r>
      <w:r w:rsidR="00557A6C">
        <w:rPr>
          <w:color w:val="2E74B5"/>
        </w:rPr>
        <w:t xml:space="preserve">legislação, licitação, </w:t>
      </w:r>
      <w:proofErr w:type="spellStart"/>
      <w:proofErr w:type="gramStart"/>
      <w:r w:rsidR="00ED066A">
        <w:rPr>
          <w:color w:val="2E74B5"/>
        </w:rPr>
        <w:t>etc</w:t>
      </w:r>
      <w:proofErr w:type="spellEnd"/>
      <w:r w:rsidR="00F36E4A">
        <w:rPr>
          <w:color w:val="2E74B5"/>
        </w:rPr>
        <w:t xml:space="preserve"> </w:t>
      </w:r>
      <w:r w:rsidRPr="00A34B00">
        <w:rPr>
          <w:color w:val="2E74B5"/>
        </w:rPr>
        <w:t>]</w:t>
      </w:r>
      <w:proofErr w:type="gramEnd"/>
    </w:p>
    <w:p w14:paraId="002AC6BB" w14:textId="77777777" w:rsidR="006C1E13" w:rsidRDefault="006C1E13" w:rsidP="006C1E13">
      <w:pPr>
        <w:pStyle w:val="Ttulo1"/>
      </w:pPr>
      <w:bookmarkStart w:id="25" w:name="_Toc444874150"/>
      <w:bookmarkStart w:id="26" w:name="_Toc32361813"/>
      <w:r>
        <w:t>Histórico do Documento</w:t>
      </w:r>
      <w:bookmarkEnd w:id="25"/>
      <w:bookmarkEnd w:id="26"/>
    </w:p>
    <w:p w14:paraId="0416A6AA" w14:textId="77777777" w:rsidR="006C1E13" w:rsidRPr="00740869" w:rsidRDefault="006C1E13" w:rsidP="006C1E13"/>
    <w:tbl>
      <w:tblPr>
        <w:tblW w:w="996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673"/>
        <w:gridCol w:w="2171"/>
        <w:gridCol w:w="4876"/>
      </w:tblGrid>
      <w:tr w:rsidR="006C1E13" w:rsidRPr="002B2C5E" w14:paraId="0B3A2FA3" w14:textId="77777777" w:rsidTr="003D7094">
        <w:trPr>
          <w:trHeight w:val="256"/>
        </w:trPr>
        <w:tc>
          <w:tcPr>
            <w:tcW w:w="1242" w:type="dxa"/>
          </w:tcPr>
          <w:p w14:paraId="7404859B" w14:textId="77777777" w:rsidR="006C1E13" w:rsidRPr="00036028" w:rsidRDefault="006C1E13" w:rsidP="003D7094">
            <w:pPr>
              <w:pStyle w:val="Corpodetexto"/>
              <w:spacing w:after="0"/>
              <w:ind w:left="0"/>
              <w:jc w:val="center"/>
              <w:rPr>
                <w:b/>
                <w:bCs/>
                <w:color w:val="000000"/>
                <w:sz w:val="22"/>
                <w:szCs w:val="20"/>
              </w:rPr>
            </w:pPr>
            <w:r w:rsidRPr="00036028">
              <w:rPr>
                <w:b/>
                <w:bCs/>
                <w:color w:val="000000"/>
                <w:sz w:val="22"/>
                <w:szCs w:val="20"/>
              </w:rPr>
              <w:t>Data</w:t>
            </w:r>
          </w:p>
        </w:tc>
        <w:tc>
          <w:tcPr>
            <w:tcW w:w="1673" w:type="dxa"/>
          </w:tcPr>
          <w:p w14:paraId="6C86886F" w14:textId="77777777" w:rsidR="006C1E13" w:rsidRPr="00036028" w:rsidRDefault="006C1E13" w:rsidP="003D7094">
            <w:pPr>
              <w:spacing w:after="0"/>
              <w:ind w:left="0"/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Versão</w:t>
            </w:r>
          </w:p>
        </w:tc>
        <w:tc>
          <w:tcPr>
            <w:tcW w:w="2171" w:type="dxa"/>
          </w:tcPr>
          <w:p w14:paraId="002CE9B6" w14:textId="77777777" w:rsidR="006C1E13" w:rsidRPr="00036028" w:rsidRDefault="006C1E13" w:rsidP="003D7094">
            <w:pPr>
              <w:spacing w:after="0"/>
              <w:ind w:left="0"/>
              <w:jc w:val="center"/>
              <w:rPr>
                <w:b/>
                <w:color w:val="000000"/>
                <w:szCs w:val="20"/>
              </w:rPr>
            </w:pPr>
            <w:r w:rsidRPr="00036028">
              <w:rPr>
                <w:b/>
                <w:color w:val="000000"/>
                <w:szCs w:val="20"/>
              </w:rPr>
              <w:t>Autor</w:t>
            </w:r>
          </w:p>
        </w:tc>
        <w:tc>
          <w:tcPr>
            <w:tcW w:w="4876" w:type="dxa"/>
          </w:tcPr>
          <w:p w14:paraId="560EA76F" w14:textId="77777777" w:rsidR="006C1E13" w:rsidRPr="00036028" w:rsidRDefault="006C1E13" w:rsidP="003D7094">
            <w:pPr>
              <w:spacing w:after="0"/>
              <w:ind w:left="0"/>
              <w:jc w:val="center"/>
              <w:rPr>
                <w:b/>
                <w:color w:val="000000"/>
                <w:szCs w:val="20"/>
              </w:rPr>
            </w:pPr>
            <w:r w:rsidRPr="00036028">
              <w:rPr>
                <w:b/>
                <w:color w:val="000000"/>
                <w:szCs w:val="20"/>
              </w:rPr>
              <w:t>Alteração</w:t>
            </w:r>
          </w:p>
        </w:tc>
      </w:tr>
      <w:tr w:rsidR="006C1E13" w:rsidRPr="002B2C5E" w14:paraId="2D461E2A" w14:textId="77777777" w:rsidTr="003D7094">
        <w:trPr>
          <w:trHeight w:val="277"/>
        </w:trPr>
        <w:tc>
          <w:tcPr>
            <w:tcW w:w="1242" w:type="dxa"/>
          </w:tcPr>
          <w:p w14:paraId="524227B4" w14:textId="77777777" w:rsidR="006C1E13" w:rsidRPr="00036028" w:rsidRDefault="006C1E13" w:rsidP="003D7094">
            <w:pPr>
              <w:pStyle w:val="Corpodetexto"/>
              <w:spacing w:after="0"/>
              <w:ind w:left="0"/>
              <w:rPr>
                <w:b/>
                <w:bCs/>
                <w:color w:val="000000"/>
                <w:sz w:val="22"/>
                <w:szCs w:val="20"/>
              </w:rPr>
            </w:pPr>
          </w:p>
        </w:tc>
        <w:tc>
          <w:tcPr>
            <w:tcW w:w="1673" w:type="dxa"/>
          </w:tcPr>
          <w:p w14:paraId="4EF9F3AA" w14:textId="77777777" w:rsidR="006C1E13" w:rsidRPr="00036028" w:rsidRDefault="006C1E13" w:rsidP="003D7094">
            <w:pPr>
              <w:spacing w:after="0"/>
              <w:ind w:left="0"/>
              <w:rPr>
                <w:szCs w:val="20"/>
              </w:rPr>
            </w:pPr>
          </w:p>
        </w:tc>
        <w:tc>
          <w:tcPr>
            <w:tcW w:w="2171" w:type="dxa"/>
          </w:tcPr>
          <w:p w14:paraId="6605A157" w14:textId="77777777" w:rsidR="006C1E13" w:rsidRPr="00036028" w:rsidRDefault="006C1E13" w:rsidP="003D7094">
            <w:pPr>
              <w:spacing w:after="0"/>
              <w:ind w:left="0"/>
              <w:rPr>
                <w:szCs w:val="20"/>
              </w:rPr>
            </w:pPr>
          </w:p>
        </w:tc>
        <w:tc>
          <w:tcPr>
            <w:tcW w:w="4876" w:type="dxa"/>
          </w:tcPr>
          <w:p w14:paraId="010B659E" w14:textId="77777777" w:rsidR="006C1E13" w:rsidRPr="00036028" w:rsidRDefault="006C1E13" w:rsidP="003D7094">
            <w:pPr>
              <w:spacing w:after="0"/>
              <w:ind w:left="0"/>
              <w:rPr>
                <w:szCs w:val="20"/>
              </w:rPr>
            </w:pPr>
          </w:p>
        </w:tc>
      </w:tr>
      <w:tr w:rsidR="006C1E13" w:rsidRPr="002B2C5E" w14:paraId="03CC73DF" w14:textId="77777777" w:rsidTr="003D7094">
        <w:trPr>
          <w:trHeight w:val="256"/>
        </w:trPr>
        <w:tc>
          <w:tcPr>
            <w:tcW w:w="1242" w:type="dxa"/>
          </w:tcPr>
          <w:p w14:paraId="75FFFAD6" w14:textId="77777777" w:rsidR="006C1E13" w:rsidRPr="00036028" w:rsidRDefault="006C1E13" w:rsidP="003D7094">
            <w:pPr>
              <w:pStyle w:val="Corpodetexto"/>
              <w:spacing w:after="0"/>
              <w:ind w:left="0"/>
              <w:rPr>
                <w:b/>
                <w:bCs/>
                <w:color w:val="000000"/>
                <w:sz w:val="22"/>
                <w:szCs w:val="20"/>
              </w:rPr>
            </w:pPr>
          </w:p>
        </w:tc>
        <w:tc>
          <w:tcPr>
            <w:tcW w:w="1673" w:type="dxa"/>
          </w:tcPr>
          <w:p w14:paraId="7846D751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  <w:tc>
          <w:tcPr>
            <w:tcW w:w="2171" w:type="dxa"/>
          </w:tcPr>
          <w:p w14:paraId="50BF327D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  <w:tc>
          <w:tcPr>
            <w:tcW w:w="4876" w:type="dxa"/>
          </w:tcPr>
          <w:p w14:paraId="5200CD2F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</w:tr>
      <w:tr w:rsidR="006C1E13" w:rsidRPr="002B2C5E" w14:paraId="129D523A" w14:textId="77777777" w:rsidTr="003D7094">
        <w:trPr>
          <w:trHeight w:val="277"/>
        </w:trPr>
        <w:tc>
          <w:tcPr>
            <w:tcW w:w="1242" w:type="dxa"/>
          </w:tcPr>
          <w:p w14:paraId="5585E5C9" w14:textId="77777777" w:rsidR="006C1E13" w:rsidRPr="00036028" w:rsidRDefault="006C1E13" w:rsidP="003D7094">
            <w:pPr>
              <w:pStyle w:val="Corpodetexto"/>
              <w:spacing w:after="0"/>
              <w:ind w:left="0"/>
              <w:rPr>
                <w:b/>
                <w:bCs/>
                <w:color w:val="000000"/>
                <w:sz w:val="22"/>
                <w:szCs w:val="20"/>
              </w:rPr>
            </w:pPr>
          </w:p>
        </w:tc>
        <w:tc>
          <w:tcPr>
            <w:tcW w:w="1673" w:type="dxa"/>
          </w:tcPr>
          <w:p w14:paraId="0CCD3D91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  <w:tc>
          <w:tcPr>
            <w:tcW w:w="2171" w:type="dxa"/>
          </w:tcPr>
          <w:p w14:paraId="38BFAC95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  <w:tc>
          <w:tcPr>
            <w:tcW w:w="4876" w:type="dxa"/>
          </w:tcPr>
          <w:p w14:paraId="2C4C9FDB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</w:tr>
      <w:tr w:rsidR="006C1E13" w:rsidRPr="002B2C5E" w14:paraId="4F4FCC9D" w14:textId="77777777" w:rsidTr="003D7094">
        <w:trPr>
          <w:trHeight w:val="277"/>
        </w:trPr>
        <w:tc>
          <w:tcPr>
            <w:tcW w:w="1242" w:type="dxa"/>
          </w:tcPr>
          <w:p w14:paraId="3868415B" w14:textId="77777777" w:rsidR="006C1E13" w:rsidRPr="00036028" w:rsidRDefault="006C1E13" w:rsidP="003D7094">
            <w:pPr>
              <w:pStyle w:val="Corpodetexto"/>
              <w:spacing w:after="0"/>
              <w:ind w:left="0"/>
              <w:rPr>
                <w:b/>
                <w:bCs/>
                <w:color w:val="000000"/>
                <w:sz w:val="22"/>
                <w:szCs w:val="20"/>
              </w:rPr>
            </w:pPr>
          </w:p>
        </w:tc>
        <w:tc>
          <w:tcPr>
            <w:tcW w:w="1673" w:type="dxa"/>
          </w:tcPr>
          <w:p w14:paraId="12A00213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  <w:tc>
          <w:tcPr>
            <w:tcW w:w="2171" w:type="dxa"/>
          </w:tcPr>
          <w:p w14:paraId="1F7C475B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  <w:tc>
          <w:tcPr>
            <w:tcW w:w="4876" w:type="dxa"/>
          </w:tcPr>
          <w:p w14:paraId="7DCA273A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</w:tr>
    </w:tbl>
    <w:p w14:paraId="43697648" w14:textId="77777777" w:rsidR="006C1E13" w:rsidRPr="00A34B00" w:rsidRDefault="006C1E13" w:rsidP="00D04D20">
      <w:pPr>
        <w:rPr>
          <w:color w:val="2E74B5"/>
        </w:rPr>
      </w:pPr>
    </w:p>
    <w:p w14:paraId="3FEB7A6E" w14:textId="77777777" w:rsidR="006C1E13" w:rsidRDefault="00D23E67" w:rsidP="006C1E13">
      <w:pPr>
        <w:pStyle w:val="Ttulo1"/>
        <w:numPr>
          <w:ilvl w:val="0"/>
          <w:numId w:val="0"/>
        </w:numPr>
        <w:ind w:left="357"/>
      </w:pPr>
      <w:r>
        <w:br w:type="page"/>
      </w:r>
      <w:bookmarkStart w:id="27" w:name="_Toc444874151"/>
      <w:bookmarkStart w:id="28" w:name="_Toc32361814"/>
      <w:r w:rsidR="006C1E13">
        <w:lastRenderedPageBreak/>
        <w:t>Anexo A: Registros</w:t>
      </w:r>
      <w:bookmarkEnd w:id="27"/>
      <w:bookmarkEnd w:id="28"/>
    </w:p>
    <w:p w14:paraId="47C4925F" w14:textId="77777777" w:rsidR="006C1E13" w:rsidRDefault="006C1E13" w:rsidP="006C1E13">
      <w:pPr>
        <w:pStyle w:val="Ttulo1"/>
        <w:numPr>
          <w:ilvl w:val="0"/>
          <w:numId w:val="0"/>
        </w:numPr>
        <w:ind w:left="357"/>
      </w:pPr>
      <w:bookmarkStart w:id="29" w:name="_Toc444874152"/>
      <w:bookmarkStart w:id="30" w:name="_Toc32361815"/>
      <w:r>
        <w:t>A-</w:t>
      </w:r>
      <w:proofErr w:type="gramStart"/>
      <w:r>
        <w:t>1.Registros</w:t>
      </w:r>
      <w:bookmarkEnd w:id="29"/>
      <w:bookmarkEnd w:id="30"/>
      <w:proofErr w:type="gramEnd"/>
    </w:p>
    <w:p w14:paraId="5B301A21" w14:textId="77777777" w:rsidR="006C1E13" w:rsidRPr="006C1E13" w:rsidRDefault="006C1E13" w:rsidP="006C1E13"/>
    <w:p w14:paraId="5F675919" w14:textId="77777777" w:rsidR="006C1E13" w:rsidRPr="00442647" w:rsidRDefault="006C1E13" w:rsidP="00BE6324">
      <w:pPr>
        <w:rPr>
          <w:color w:val="2E74B5"/>
        </w:rPr>
      </w:pPr>
    </w:p>
    <w:p w14:paraId="1AD2109E" w14:textId="77777777" w:rsidR="00740869" w:rsidRPr="00442647" w:rsidRDefault="00740869" w:rsidP="00BE6324">
      <w:pPr>
        <w:rPr>
          <w:color w:val="2E74B5"/>
        </w:rPr>
      </w:pPr>
    </w:p>
    <w:sectPr w:rsidR="00740869" w:rsidRPr="00442647" w:rsidSect="005E2893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40B7D" w14:textId="77777777" w:rsidR="007D0612" w:rsidRDefault="007D0612" w:rsidP="0090056C">
      <w:pPr>
        <w:spacing w:after="0" w:line="240" w:lineRule="auto"/>
      </w:pPr>
      <w:r>
        <w:separator/>
      </w:r>
    </w:p>
  </w:endnote>
  <w:endnote w:type="continuationSeparator" w:id="0">
    <w:p w14:paraId="6B4BC653" w14:textId="77777777" w:rsidR="007D0612" w:rsidRDefault="007D0612" w:rsidP="00900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B2445" w14:textId="77777777" w:rsidR="00D163CF" w:rsidRDefault="00D163CF" w:rsidP="00E255EA">
    <w:pPr>
      <w:pStyle w:val="Rodap"/>
      <w:jc w:val="center"/>
    </w:pPr>
    <w:hyperlink r:id="rId1" w:history="1"/>
  </w:p>
  <w:p w14:paraId="22B8AC16" w14:textId="4F5ED917" w:rsidR="0090056C" w:rsidRDefault="0090056C" w:rsidP="00E255EA">
    <w:pPr>
      <w:pStyle w:val="Rodap"/>
      <w:jc w:val="center"/>
    </w:pPr>
    <w:r w:rsidRPr="0090056C">
      <w:t xml:space="preserve">Página </w:t>
    </w:r>
    <w:r w:rsidRPr="0090056C">
      <w:fldChar w:fldCharType="begin"/>
    </w:r>
    <w:r w:rsidRPr="0090056C">
      <w:instrText>PAGE  \* Arabic  \* MERGEFORMAT</w:instrText>
    </w:r>
    <w:r w:rsidRPr="0090056C">
      <w:fldChar w:fldCharType="separate"/>
    </w:r>
    <w:r w:rsidR="00DD251D">
      <w:rPr>
        <w:noProof/>
      </w:rPr>
      <w:t>1</w:t>
    </w:r>
    <w:r w:rsidRPr="0090056C">
      <w:fldChar w:fldCharType="end"/>
    </w:r>
    <w:r w:rsidRPr="0090056C">
      <w:t xml:space="preserve"> de </w:t>
    </w:r>
    <w:r w:rsidRPr="0090056C">
      <w:fldChar w:fldCharType="begin"/>
    </w:r>
    <w:r w:rsidRPr="0090056C">
      <w:instrText>NUMPAGES \ * Arábico \ * MERGEFORMAT</w:instrText>
    </w:r>
    <w:r w:rsidRPr="0090056C">
      <w:fldChar w:fldCharType="separate"/>
    </w:r>
    <w:r w:rsidR="00DD251D">
      <w:rPr>
        <w:noProof/>
      </w:rPr>
      <w:t>10</w:t>
    </w:r>
    <w:r w:rsidRPr="0090056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49417" w14:textId="77777777" w:rsidR="007D0612" w:rsidRDefault="007D0612" w:rsidP="0090056C">
      <w:pPr>
        <w:spacing w:after="0" w:line="240" w:lineRule="auto"/>
      </w:pPr>
      <w:r>
        <w:separator/>
      </w:r>
    </w:p>
  </w:footnote>
  <w:footnote w:type="continuationSeparator" w:id="0">
    <w:p w14:paraId="34F9695A" w14:textId="77777777" w:rsidR="007D0612" w:rsidRDefault="007D0612" w:rsidP="00900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1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4A0" w:firstRow="1" w:lastRow="0" w:firstColumn="1" w:lastColumn="0" w:noHBand="0" w:noVBand="1"/>
    </w:tblPr>
    <w:tblGrid>
      <w:gridCol w:w="1524"/>
      <w:gridCol w:w="8417"/>
    </w:tblGrid>
    <w:tr w:rsidR="00FE4420" w:rsidRPr="00C73C06" w14:paraId="6E2D5686" w14:textId="77777777" w:rsidTr="00DE3EE7">
      <w:trPr>
        <w:trHeight w:val="557"/>
      </w:trPr>
      <w:tc>
        <w:tcPr>
          <w:tcW w:w="1524" w:type="dxa"/>
          <w:vMerge w:val="restart"/>
          <w:tcBorders>
            <w:bottom w:val="single" w:sz="12" w:space="0" w:color="666666"/>
          </w:tcBorders>
          <w:hideMark/>
        </w:tcPr>
        <w:p w14:paraId="13D3E82D" w14:textId="2DDE9EDB" w:rsidR="0090056C" w:rsidRPr="00036028" w:rsidRDefault="00E57E23" w:rsidP="007521CE">
          <w:pPr>
            <w:spacing w:beforeAutospacing="1" w:after="0" w:afterAutospacing="1"/>
            <w:ind w:left="0"/>
            <w:textAlignment w:val="baseline"/>
            <w:rPr>
              <w:rFonts w:eastAsia="Times New Roman" w:cs="Segoe UI"/>
              <w:b/>
              <w:bCs/>
              <w:szCs w:val="20"/>
              <w:lang w:eastAsia="pt-BR"/>
            </w:rPr>
          </w:pPr>
          <w:r>
            <w:rPr>
              <w:rFonts w:eastAsia="Times New Roman" w:cs="Arial"/>
              <w:b/>
              <w:bCs/>
              <w:noProof/>
              <w:szCs w:val="20"/>
              <w:lang w:eastAsia="pt-BR"/>
            </w:rPr>
            <w:drawing>
              <wp:inline distT="0" distB="0" distL="0" distR="0" wp14:anchorId="50D23279" wp14:editId="533B8809">
                <wp:extent cx="828675" cy="31432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tcBorders>
            <w:bottom w:val="single" w:sz="12" w:space="0" w:color="666666"/>
          </w:tcBorders>
          <w:hideMark/>
        </w:tcPr>
        <w:p w14:paraId="437EAFDC" w14:textId="70BAF155" w:rsidR="004947F7" w:rsidRPr="004947F7" w:rsidRDefault="00705434" w:rsidP="004947F7">
          <w:pPr>
            <w:spacing w:beforeAutospacing="1" w:after="0" w:afterAutospacing="1"/>
            <w:ind w:left="0"/>
            <w:jc w:val="center"/>
            <w:textAlignment w:val="baseline"/>
            <w:rPr>
              <w:rFonts w:ascii="Yu Gothic UI" w:eastAsia="Yu Gothic UI" w:hAnsi="Yu Gothic UI"/>
              <w:b/>
              <w:bCs/>
              <w:color w:val="000000" w:themeColor="text1"/>
              <w:lang w:eastAsia="pt-BR"/>
            </w:rPr>
          </w:pPr>
          <w:r>
            <w:rPr>
              <w:rFonts w:ascii="Yu Gothic UI" w:eastAsia="Yu Gothic UI" w:hAnsi="Yu Gothic UI"/>
              <w:b/>
              <w:bCs/>
              <w:color w:val="000000" w:themeColor="text1"/>
              <w:lang w:eastAsia="pt-BR"/>
            </w:rPr>
            <w:t>ALWAYS ON DIGITAL</w:t>
          </w:r>
        </w:p>
      </w:tc>
    </w:tr>
    <w:tr w:rsidR="001D249C" w:rsidRPr="00C73C06" w14:paraId="31DE04E2" w14:textId="77777777" w:rsidTr="007521CE">
      <w:trPr>
        <w:trHeight w:val="380"/>
      </w:trPr>
      <w:tc>
        <w:tcPr>
          <w:tcW w:w="1524" w:type="dxa"/>
          <w:vMerge/>
          <w:hideMark/>
        </w:tcPr>
        <w:p w14:paraId="5C5D3715" w14:textId="77777777" w:rsidR="001D249C" w:rsidRPr="00036028" w:rsidRDefault="001D249C" w:rsidP="00036028">
          <w:pPr>
            <w:spacing w:after="0"/>
            <w:rPr>
              <w:rFonts w:eastAsia="Times New Roman" w:cs="Segoe UI"/>
              <w:b/>
              <w:bCs/>
              <w:szCs w:val="20"/>
              <w:lang w:eastAsia="pt-BR"/>
            </w:rPr>
          </w:pPr>
        </w:p>
      </w:tc>
      <w:tc>
        <w:tcPr>
          <w:tcW w:w="8417" w:type="dxa"/>
          <w:hideMark/>
        </w:tcPr>
        <w:p w14:paraId="7F1709C0" w14:textId="77777777" w:rsidR="001D249C" w:rsidRPr="00036028" w:rsidRDefault="00C46C93" w:rsidP="004A4C55">
          <w:pPr>
            <w:tabs>
              <w:tab w:val="center" w:pos="4100"/>
              <w:tab w:val="left" w:pos="6165"/>
            </w:tabs>
            <w:spacing w:beforeAutospacing="1" w:after="0" w:afterAutospacing="1"/>
            <w:ind w:left="0"/>
            <w:jc w:val="center"/>
            <w:textAlignment w:val="baseline"/>
            <w:rPr>
              <w:rFonts w:eastAsia="Times New Roman" w:cs="Segoe UI"/>
              <w:szCs w:val="20"/>
              <w:lang w:eastAsia="pt-BR"/>
            </w:rPr>
          </w:pPr>
          <w:r w:rsidRPr="00C46C93">
            <w:rPr>
              <w:rFonts w:eastAsia="Times New Roman" w:cs="Arial"/>
              <w:b/>
              <w:bCs/>
              <w:szCs w:val="20"/>
              <w:lang w:eastAsia="pt-BR"/>
            </w:rPr>
            <w:t>Modelo de Plano de Resposta a Incidentes</w:t>
          </w:r>
        </w:p>
      </w:tc>
    </w:tr>
  </w:tbl>
  <w:p w14:paraId="2D6E2EF0" w14:textId="77777777" w:rsidR="0090056C" w:rsidRDefault="0090056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5D44"/>
    <w:multiLevelType w:val="multilevel"/>
    <w:tmpl w:val="16260234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" w15:restartNumberingAfterBreak="0">
    <w:nsid w:val="222929F1"/>
    <w:multiLevelType w:val="hybridMultilevel"/>
    <w:tmpl w:val="176CF6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B6D89"/>
    <w:multiLevelType w:val="hybridMultilevel"/>
    <w:tmpl w:val="7BDC0438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43439178">
    <w:abstractNumId w:val="1"/>
  </w:num>
  <w:num w:numId="2" w16cid:durableId="643700609">
    <w:abstractNumId w:val="0"/>
  </w:num>
  <w:num w:numId="3" w16cid:durableId="741370900">
    <w:abstractNumId w:val="2"/>
  </w:num>
  <w:num w:numId="4" w16cid:durableId="1117258529">
    <w:abstractNumId w:val="0"/>
  </w:num>
  <w:num w:numId="5" w16cid:durableId="1542740524">
    <w:abstractNumId w:val="0"/>
  </w:num>
  <w:num w:numId="6" w16cid:durableId="1296370757">
    <w:abstractNumId w:val="0"/>
  </w:num>
  <w:num w:numId="7" w16cid:durableId="4366076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084114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23"/>
    <w:rsid w:val="000055A9"/>
    <w:rsid w:val="00014462"/>
    <w:rsid w:val="00016168"/>
    <w:rsid w:val="00020D54"/>
    <w:rsid w:val="00027966"/>
    <w:rsid w:val="00036028"/>
    <w:rsid w:val="00043D79"/>
    <w:rsid w:val="000471F0"/>
    <w:rsid w:val="00060CE7"/>
    <w:rsid w:val="000932C0"/>
    <w:rsid w:val="000B385A"/>
    <w:rsid w:val="000C2ED6"/>
    <w:rsid w:val="000C54A4"/>
    <w:rsid w:val="000C71DA"/>
    <w:rsid w:val="000F5BAB"/>
    <w:rsid w:val="00125521"/>
    <w:rsid w:val="001420F3"/>
    <w:rsid w:val="0014361A"/>
    <w:rsid w:val="00143AE6"/>
    <w:rsid w:val="00175506"/>
    <w:rsid w:val="00191547"/>
    <w:rsid w:val="0019417A"/>
    <w:rsid w:val="001A7C21"/>
    <w:rsid w:val="001C36B3"/>
    <w:rsid w:val="001D249C"/>
    <w:rsid w:val="001D2B69"/>
    <w:rsid w:val="001F0F18"/>
    <w:rsid w:val="001F73CA"/>
    <w:rsid w:val="00210009"/>
    <w:rsid w:val="0021615C"/>
    <w:rsid w:val="002339D2"/>
    <w:rsid w:val="002625E9"/>
    <w:rsid w:val="00274EB8"/>
    <w:rsid w:val="0029446B"/>
    <w:rsid w:val="002A0595"/>
    <w:rsid w:val="002C014C"/>
    <w:rsid w:val="002D46BC"/>
    <w:rsid w:val="002D597F"/>
    <w:rsid w:val="002E1B04"/>
    <w:rsid w:val="00305B68"/>
    <w:rsid w:val="00310442"/>
    <w:rsid w:val="00313BB9"/>
    <w:rsid w:val="003161A2"/>
    <w:rsid w:val="00324642"/>
    <w:rsid w:val="00324677"/>
    <w:rsid w:val="0034082D"/>
    <w:rsid w:val="00346AA1"/>
    <w:rsid w:val="0038420B"/>
    <w:rsid w:val="003B0E2D"/>
    <w:rsid w:val="003B2FAA"/>
    <w:rsid w:val="003D7094"/>
    <w:rsid w:val="003E4C51"/>
    <w:rsid w:val="00417269"/>
    <w:rsid w:val="0042760B"/>
    <w:rsid w:val="00441510"/>
    <w:rsid w:val="00442647"/>
    <w:rsid w:val="00445426"/>
    <w:rsid w:val="0046129F"/>
    <w:rsid w:val="0046705D"/>
    <w:rsid w:val="004738A3"/>
    <w:rsid w:val="00474893"/>
    <w:rsid w:val="00483147"/>
    <w:rsid w:val="00487AB2"/>
    <w:rsid w:val="004947F7"/>
    <w:rsid w:val="00495E8F"/>
    <w:rsid w:val="004A4C55"/>
    <w:rsid w:val="004A7188"/>
    <w:rsid w:val="004F4AF3"/>
    <w:rsid w:val="00524AA3"/>
    <w:rsid w:val="0055554E"/>
    <w:rsid w:val="005575AB"/>
    <w:rsid w:val="00557A6C"/>
    <w:rsid w:val="00597651"/>
    <w:rsid w:val="005A6647"/>
    <w:rsid w:val="005A77B5"/>
    <w:rsid w:val="005B3C6D"/>
    <w:rsid w:val="005D36F0"/>
    <w:rsid w:val="005E2893"/>
    <w:rsid w:val="006028E7"/>
    <w:rsid w:val="00636A25"/>
    <w:rsid w:val="006421DB"/>
    <w:rsid w:val="00646EDC"/>
    <w:rsid w:val="0068425B"/>
    <w:rsid w:val="00692690"/>
    <w:rsid w:val="00697FDC"/>
    <w:rsid w:val="006C1E13"/>
    <w:rsid w:val="006F1975"/>
    <w:rsid w:val="006F5FFC"/>
    <w:rsid w:val="00705434"/>
    <w:rsid w:val="00706AEB"/>
    <w:rsid w:val="00740869"/>
    <w:rsid w:val="0074685D"/>
    <w:rsid w:val="007521CE"/>
    <w:rsid w:val="00757D33"/>
    <w:rsid w:val="0076698C"/>
    <w:rsid w:val="00784A35"/>
    <w:rsid w:val="00785F2F"/>
    <w:rsid w:val="007A4C2C"/>
    <w:rsid w:val="007B2EB9"/>
    <w:rsid w:val="007C24DB"/>
    <w:rsid w:val="007C2CCD"/>
    <w:rsid w:val="007C4B40"/>
    <w:rsid w:val="007D0612"/>
    <w:rsid w:val="007E7904"/>
    <w:rsid w:val="008066F9"/>
    <w:rsid w:val="00823267"/>
    <w:rsid w:val="00830E4A"/>
    <w:rsid w:val="00866DB3"/>
    <w:rsid w:val="00874321"/>
    <w:rsid w:val="008813EE"/>
    <w:rsid w:val="00884132"/>
    <w:rsid w:val="00884782"/>
    <w:rsid w:val="0089041C"/>
    <w:rsid w:val="008A57EB"/>
    <w:rsid w:val="008A6DB8"/>
    <w:rsid w:val="008B0168"/>
    <w:rsid w:val="008C2647"/>
    <w:rsid w:val="008C6DF2"/>
    <w:rsid w:val="008D56E6"/>
    <w:rsid w:val="008E0488"/>
    <w:rsid w:val="008E3E7A"/>
    <w:rsid w:val="008E5232"/>
    <w:rsid w:val="008F0B7A"/>
    <w:rsid w:val="0090056C"/>
    <w:rsid w:val="009016F5"/>
    <w:rsid w:val="00917B35"/>
    <w:rsid w:val="00920DF6"/>
    <w:rsid w:val="009312F8"/>
    <w:rsid w:val="00935470"/>
    <w:rsid w:val="00961B1E"/>
    <w:rsid w:val="009E2940"/>
    <w:rsid w:val="00A002CA"/>
    <w:rsid w:val="00A01B82"/>
    <w:rsid w:val="00A34B00"/>
    <w:rsid w:val="00A406EC"/>
    <w:rsid w:val="00A4570A"/>
    <w:rsid w:val="00A641C0"/>
    <w:rsid w:val="00A915D5"/>
    <w:rsid w:val="00A921CA"/>
    <w:rsid w:val="00AA550A"/>
    <w:rsid w:val="00AB1657"/>
    <w:rsid w:val="00AB4028"/>
    <w:rsid w:val="00AB7A79"/>
    <w:rsid w:val="00AD0BB7"/>
    <w:rsid w:val="00AD7AA9"/>
    <w:rsid w:val="00B04C1E"/>
    <w:rsid w:val="00B2298C"/>
    <w:rsid w:val="00B34876"/>
    <w:rsid w:val="00B361D8"/>
    <w:rsid w:val="00B42308"/>
    <w:rsid w:val="00B46FF4"/>
    <w:rsid w:val="00B63AFB"/>
    <w:rsid w:val="00B73DA3"/>
    <w:rsid w:val="00B85C00"/>
    <w:rsid w:val="00B95793"/>
    <w:rsid w:val="00BA4C6C"/>
    <w:rsid w:val="00BB1239"/>
    <w:rsid w:val="00BC3C92"/>
    <w:rsid w:val="00BC7BF9"/>
    <w:rsid w:val="00BC7D9C"/>
    <w:rsid w:val="00BE17B8"/>
    <w:rsid w:val="00BE6324"/>
    <w:rsid w:val="00BE78D5"/>
    <w:rsid w:val="00BF0D6A"/>
    <w:rsid w:val="00BF2C77"/>
    <w:rsid w:val="00C01057"/>
    <w:rsid w:val="00C155CD"/>
    <w:rsid w:val="00C3641B"/>
    <w:rsid w:val="00C46C93"/>
    <w:rsid w:val="00C53578"/>
    <w:rsid w:val="00C62263"/>
    <w:rsid w:val="00C727C6"/>
    <w:rsid w:val="00CA12B8"/>
    <w:rsid w:val="00CB10D8"/>
    <w:rsid w:val="00CE2676"/>
    <w:rsid w:val="00CF23AB"/>
    <w:rsid w:val="00CF4C53"/>
    <w:rsid w:val="00CF7FAD"/>
    <w:rsid w:val="00D0003E"/>
    <w:rsid w:val="00D03193"/>
    <w:rsid w:val="00D04D20"/>
    <w:rsid w:val="00D06C72"/>
    <w:rsid w:val="00D0759B"/>
    <w:rsid w:val="00D163CF"/>
    <w:rsid w:val="00D23E67"/>
    <w:rsid w:val="00D43D7F"/>
    <w:rsid w:val="00D53E42"/>
    <w:rsid w:val="00D76460"/>
    <w:rsid w:val="00D76E8B"/>
    <w:rsid w:val="00D8330B"/>
    <w:rsid w:val="00DD251D"/>
    <w:rsid w:val="00DE3EE7"/>
    <w:rsid w:val="00DE7AB0"/>
    <w:rsid w:val="00DF522C"/>
    <w:rsid w:val="00E071FA"/>
    <w:rsid w:val="00E255EA"/>
    <w:rsid w:val="00E32A32"/>
    <w:rsid w:val="00E57E23"/>
    <w:rsid w:val="00EA01EB"/>
    <w:rsid w:val="00EA2879"/>
    <w:rsid w:val="00EA5753"/>
    <w:rsid w:val="00EC0E30"/>
    <w:rsid w:val="00EC1A59"/>
    <w:rsid w:val="00EC5377"/>
    <w:rsid w:val="00ED066A"/>
    <w:rsid w:val="00ED5E6B"/>
    <w:rsid w:val="00EE4E88"/>
    <w:rsid w:val="00F36E4A"/>
    <w:rsid w:val="00F45E07"/>
    <w:rsid w:val="00F76B72"/>
    <w:rsid w:val="00F7716B"/>
    <w:rsid w:val="00F973C3"/>
    <w:rsid w:val="00F97538"/>
    <w:rsid w:val="00FA7180"/>
    <w:rsid w:val="00FE218A"/>
    <w:rsid w:val="00FE4420"/>
    <w:rsid w:val="00FE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4504B3"/>
  <w15:chartTrackingRefBased/>
  <w15:docId w15:val="{30F4E75A-3802-4436-8227-F1D77752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rpo"/>
    <w:qFormat/>
    <w:rsid w:val="00D43D7F"/>
    <w:pPr>
      <w:spacing w:after="160" w:line="259" w:lineRule="auto"/>
      <w:ind w:left="708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20DF6"/>
    <w:pPr>
      <w:keepNext/>
      <w:keepLines/>
      <w:numPr>
        <w:numId w:val="2"/>
      </w:numPr>
      <w:spacing w:before="240" w:after="0" w:line="240" w:lineRule="auto"/>
      <w:outlineLvl w:val="0"/>
    </w:pPr>
    <w:rPr>
      <w:rFonts w:eastAsia="Times New Roman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3641B"/>
    <w:pPr>
      <w:keepNext/>
      <w:keepLines/>
      <w:spacing w:before="40" w:after="0"/>
      <w:ind w:left="0" w:firstLine="709"/>
      <w:outlineLvl w:val="1"/>
    </w:pPr>
    <w:rPr>
      <w:rFonts w:eastAsia="Times New Roman"/>
      <w:b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D46BC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002CA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920DF6"/>
    <w:rPr>
      <w:rFonts w:eastAsia="Times New Roman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C3641B"/>
    <w:rPr>
      <w:rFonts w:eastAsia="Times New Roman"/>
      <w:b/>
      <w:sz w:val="26"/>
      <w:szCs w:val="26"/>
      <w:lang w:eastAsia="en-US"/>
    </w:rPr>
  </w:style>
  <w:style w:type="paragraph" w:styleId="Corpodetexto">
    <w:name w:val="Body Text"/>
    <w:basedOn w:val="Normal"/>
    <w:link w:val="CorpodetextoChar"/>
    <w:uiPriority w:val="99"/>
    <w:unhideWhenUsed/>
    <w:rsid w:val="00417269"/>
    <w:pPr>
      <w:spacing w:after="120" w:line="240" w:lineRule="auto"/>
      <w:jc w:val="both"/>
    </w:pPr>
    <w:rPr>
      <w:sz w:val="20"/>
    </w:rPr>
  </w:style>
  <w:style w:type="character" w:customStyle="1" w:styleId="CorpodetextoChar">
    <w:name w:val="Corpo de texto Char"/>
    <w:link w:val="Corpodetexto"/>
    <w:uiPriority w:val="99"/>
    <w:rsid w:val="00417269"/>
    <w:rPr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417269"/>
    <w:pPr>
      <w:spacing w:before="200"/>
      <w:ind w:left="864" w:right="864"/>
      <w:jc w:val="center"/>
    </w:pPr>
    <w:rPr>
      <w:i/>
      <w:iCs/>
      <w:color w:val="404040"/>
    </w:rPr>
  </w:style>
  <w:style w:type="character" w:customStyle="1" w:styleId="CitaoChar">
    <w:name w:val="Citação Char"/>
    <w:link w:val="Citao"/>
    <w:uiPriority w:val="29"/>
    <w:rsid w:val="00417269"/>
    <w:rPr>
      <w:i/>
      <w:iCs/>
      <w:color w:val="404040"/>
      <w:sz w:val="22"/>
      <w:szCs w:val="22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90056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90056C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90056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90056C"/>
    <w:rPr>
      <w:sz w:val="22"/>
      <w:szCs w:val="22"/>
      <w:lang w:eastAsia="en-US"/>
    </w:rPr>
  </w:style>
  <w:style w:type="table" w:styleId="SombreamentoClaro-nfase1">
    <w:name w:val="Light Shading Accent 1"/>
    <w:basedOn w:val="Tabelanormal"/>
    <w:uiPriority w:val="60"/>
    <w:rsid w:val="00B73DA3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TabeladeGrade1Clara">
    <w:name w:val="Grid Table 1 Light"/>
    <w:basedOn w:val="Tabelanormal"/>
    <w:uiPriority w:val="46"/>
    <w:rsid w:val="00B73DA3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grade">
    <w:name w:val="Table Grid"/>
    <w:basedOn w:val="Tabelanormal"/>
    <w:uiPriority w:val="39"/>
    <w:rsid w:val="00060C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uiPriority w:val="11"/>
    <w:qFormat/>
    <w:rsid w:val="002D46BC"/>
    <w:pPr>
      <w:spacing w:after="60"/>
      <w:jc w:val="both"/>
      <w:outlineLvl w:val="1"/>
    </w:pPr>
    <w:rPr>
      <w:rFonts w:ascii="Calibri Light" w:eastAsia="Times New Roman" w:hAnsi="Calibri Light"/>
      <w:sz w:val="24"/>
      <w:szCs w:val="24"/>
    </w:rPr>
  </w:style>
  <w:style w:type="character" w:customStyle="1" w:styleId="SubttuloChar">
    <w:name w:val="Subtítulo Char"/>
    <w:link w:val="Subttulo"/>
    <w:uiPriority w:val="11"/>
    <w:rsid w:val="002D46BC"/>
    <w:rPr>
      <w:rFonts w:ascii="Calibri Light" w:eastAsia="Times New Roman" w:hAnsi="Calibri Light" w:cs="Times New Roman"/>
      <w:sz w:val="24"/>
      <w:szCs w:val="24"/>
      <w:lang w:eastAsia="en-US"/>
    </w:rPr>
  </w:style>
  <w:style w:type="character" w:customStyle="1" w:styleId="Ttulo3Char">
    <w:name w:val="Título 3 Char"/>
    <w:link w:val="Ttulo3"/>
    <w:uiPriority w:val="9"/>
    <w:rsid w:val="002D46BC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036028"/>
    <w:pPr>
      <w:outlineLvl w:val="9"/>
    </w:pPr>
    <w:rPr>
      <w:rFonts w:ascii="Calibri Light" w:hAnsi="Calibri Light"/>
      <w:b w:val="0"/>
      <w:color w:val="2E74B5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36028"/>
    <w:pPr>
      <w:spacing w:before="120" w:after="120"/>
      <w:ind w:left="0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036028"/>
    <w:pPr>
      <w:spacing w:after="0"/>
      <w:ind w:left="22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036028"/>
    <w:pPr>
      <w:spacing w:after="0"/>
      <w:ind w:left="440"/>
    </w:pPr>
    <w:rPr>
      <w:i/>
      <w:iCs/>
      <w:sz w:val="20"/>
      <w:szCs w:val="20"/>
    </w:rPr>
  </w:style>
  <w:style w:type="character" w:styleId="Hyperlink">
    <w:name w:val="Hyperlink"/>
    <w:uiPriority w:val="99"/>
    <w:unhideWhenUsed/>
    <w:rsid w:val="00036028"/>
    <w:rPr>
      <w:color w:val="0563C1"/>
      <w:u w:val="single"/>
    </w:rPr>
  </w:style>
  <w:style w:type="paragraph" w:styleId="Sumrio4">
    <w:name w:val="toc 4"/>
    <w:basedOn w:val="Normal"/>
    <w:next w:val="Normal"/>
    <w:autoRedefine/>
    <w:unhideWhenUsed/>
    <w:rsid w:val="00866DB3"/>
    <w:pPr>
      <w:spacing w:after="0"/>
      <w:ind w:left="66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866DB3"/>
    <w:pPr>
      <w:spacing w:after="0"/>
      <w:ind w:left="88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866DB3"/>
    <w:pPr>
      <w:spacing w:after="0"/>
      <w:ind w:left="11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866DB3"/>
    <w:pPr>
      <w:spacing w:after="0"/>
      <w:ind w:left="132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866DB3"/>
    <w:pPr>
      <w:spacing w:after="0"/>
      <w:ind w:left="154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866DB3"/>
    <w:pPr>
      <w:spacing w:after="0"/>
      <w:ind w:left="1760"/>
    </w:pPr>
    <w:rPr>
      <w:sz w:val="18"/>
      <w:szCs w:val="18"/>
    </w:rPr>
  </w:style>
  <w:style w:type="character" w:customStyle="1" w:styleId="Ttulo4Char">
    <w:name w:val="Título 4 Char"/>
    <w:link w:val="Ttulo4"/>
    <w:uiPriority w:val="9"/>
    <w:rsid w:val="00A002CA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styleId="MenoPendente">
    <w:name w:val="Unresolved Mention"/>
    <w:uiPriority w:val="99"/>
    <w:semiHidden/>
    <w:unhideWhenUsed/>
    <w:rsid w:val="000C71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1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lessandromagalha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z\Amaro%20Advogados%20Associados\Amaro%20-%20Andre\Andr&#233;%20Ravani\Amaro%20Advogados\Consultivo\AB+%20UBANISMO\Documentos\24%20-%20Modelo%20de%20Plano%20de%20Resposta%20a%20Incidentes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54acc5-4566-4766-9b33-8971fa420d4e">
      <Terms xmlns="http://schemas.microsoft.com/office/infopath/2007/PartnerControls"/>
    </lcf76f155ced4ddcb4097134ff3c332f>
    <TaxCatchAll xmlns="c826032c-c6a9-4b2b-95c2-41480ef985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DCD95341D61D4FBCCFDFE1512DB7FD" ma:contentTypeVersion="14" ma:contentTypeDescription="Crie um novo documento." ma:contentTypeScope="" ma:versionID="4e097f3803132e11706d7e1f0c2d7d14">
  <xsd:schema xmlns:xsd="http://www.w3.org/2001/XMLSchema" xmlns:xs="http://www.w3.org/2001/XMLSchema" xmlns:p="http://schemas.microsoft.com/office/2006/metadata/properties" xmlns:ns2="7a54acc5-4566-4766-9b33-8971fa420d4e" xmlns:ns3="c826032c-c6a9-4b2b-95c2-41480ef98588" targetNamespace="http://schemas.microsoft.com/office/2006/metadata/properties" ma:root="true" ma:fieldsID="9ce9f0f08e5f9bad726d72c9a036f1f5" ns2:_="" ns3:_="">
    <xsd:import namespace="7a54acc5-4566-4766-9b33-8971fa420d4e"/>
    <xsd:import namespace="c826032c-c6a9-4b2b-95c2-41480ef985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4acc5-4566-4766-9b33-8971fa420d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18270160-9162-4754-a425-c5a9b29667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6032c-c6a9-4b2b-95c2-41480ef9858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6ab7aeab-ccda-41b6-8d08-c2c8ea8f2d14}" ma:internalName="TaxCatchAll" ma:showField="CatchAllData" ma:web="c826032c-c6a9-4b2b-95c2-41480ef985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2D6A5-D3E6-4B7C-96C0-D671F5BA991B}">
  <ds:schemaRefs>
    <ds:schemaRef ds:uri="http://schemas.microsoft.com/office/2006/metadata/properties"/>
    <ds:schemaRef ds:uri="http://schemas.microsoft.com/office/infopath/2007/PartnerControls"/>
    <ds:schemaRef ds:uri="7a54acc5-4566-4766-9b33-8971fa420d4e"/>
    <ds:schemaRef ds:uri="c826032c-c6a9-4b2b-95c2-41480ef98588"/>
  </ds:schemaRefs>
</ds:datastoreItem>
</file>

<file path=customXml/itemProps2.xml><?xml version="1.0" encoding="utf-8"?>
<ds:datastoreItem xmlns:ds="http://schemas.openxmlformats.org/officeDocument/2006/customXml" ds:itemID="{5BB7BFD4-6D2A-4156-803E-4DB59313D0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AF3CF3-E8C4-4219-AEDB-B9DDC69D41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54acc5-4566-4766-9b33-8971fa420d4e"/>
    <ds:schemaRef ds:uri="c826032c-c6a9-4b2b-95c2-41480ef98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D68528-DD0B-4180-861B-A58F8F909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24 - Modelo de Plano de Resposta a Incidentes.dot</Template>
  <TotalTime>2</TotalTime>
  <Pages>5</Pages>
  <Words>574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Plano de Resposta a Incidentes</vt:lpstr>
    </vt:vector>
  </TitlesOfParts>
  <Company>PLANO SI</Company>
  <LinksUpToDate>false</LinksUpToDate>
  <CharactersWithSpaces>3667</CharactersWithSpaces>
  <SharedDoc>false</SharedDoc>
  <HLinks>
    <vt:vector size="126" baseType="variant">
      <vt:variant>
        <vt:i4>1966128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_Toc32361815</vt:lpwstr>
      </vt:variant>
      <vt:variant>
        <vt:i4>2031664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_Toc32361814</vt:lpwstr>
      </vt:variant>
      <vt:variant>
        <vt:i4>1572912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_Toc32361813</vt:lpwstr>
      </vt:variant>
      <vt:variant>
        <vt:i4>1638448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_Toc32361812</vt:lpwstr>
      </vt:variant>
      <vt:variant>
        <vt:i4>1703984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_Toc32361811</vt:lpwstr>
      </vt:variant>
      <vt:variant>
        <vt:i4>1769520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_Toc32361810</vt:lpwstr>
      </vt:variant>
      <vt:variant>
        <vt:i4>1179697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_Toc32361809</vt:lpwstr>
      </vt:variant>
      <vt:variant>
        <vt:i4>1245233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_Toc32361808</vt:lpwstr>
      </vt:variant>
      <vt:variant>
        <vt:i4>1835057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_Toc32361807</vt:lpwstr>
      </vt:variant>
      <vt:variant>
        <vt:i4>1900593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_Toc32361806</vt:lpwstr>
      </vt:variant>
      <vt:variant>
        <vt:i4>1966129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_Toc32361805</vt:lpwstr>
      </vt:variant>
      <vt:variant>
        <vt:i4>2031665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_Toc32361804</vt:lpwstr>
      </vt:variant>
      <vt:variant>
        <vt:i4>1572913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_Toc32361803</vt:lpwstr>
      </vt:variant>
      <vt:variant>
        <vt:i4>1638449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_Toc32361802</vt:lpwstr>
      </vt:variant>
      <vt:variant>
        <vt:i4>1703985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_Toc32361801</vt:lpwstr>
      </vt:variant>
      <vt:variant>
        <vt:i4>1769521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_Toc32361800</vt:lpwstr>
      </vt:variant>
      <vt:variant>
        <vt:i4>1900600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_Toc32361799</vt:lpwstr>
      </vt:variant>
      <vt:variant>
        <vt:i4>1835064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_Toc32361798</vt:lpwstr>
      </vt:variant>
      <vt:variant>
        <vt:i4>1245240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_Toc32361797</vt:lpwstr>
      </vt:variant>
      <vt:variant>
        <vt:i4>1179704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_Toc32361796</vt:lpwstr>
      </vt:variant>
      <vt:variant>
        <vt:i4>3801193</vt:i4>
      </vt:variant>
      <vt:variant>
        <vt:i4>0</vt:i4>
      </vt:variant>
      <vt:variant>
        <vt:i4>0</vt:i4>
      </vt:variant>
      <vt:variant>
        <vt:i4>5</vt:i4>
      </vt:variant>
      <vt:variant>
        <vt:lpwstr>http://www.alessandromagalhaes.com/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Plano de Resposta a Incidentes</dc:title>
  <dc:subject/>
  <dc:creator>Liz</dc:creator>
  <cp:keywords>Modelo de Plano de Resposta a Incidentes</cp:keywords>
  <dc:description/>
  <cp:lastModifiedBy>André Del Cistia Ravani</cp:lastModifiedBy>
  <cp:revision>10</cp:revision>
  <dcterms:created xsi:type="dcterms:W3CDTF">2021-10-25T21:27:00Z</dcterms:created>
  <dcterms:modified xsi:type="dcterms:W3CDTF">2025-08-28T23:02:00Z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0x0101004BDCD95341D61D4FBCCFDFE1512DB7FD</vt:lpwstr>
  </property>
  <property fmtid="{D5CDD505-2E9C-101B-9397-08002B2CF9AE}" pid="3" name="MediaServiceImageTags">
    <vt:lpwstr/>
  </property>
</Properties>
</file>