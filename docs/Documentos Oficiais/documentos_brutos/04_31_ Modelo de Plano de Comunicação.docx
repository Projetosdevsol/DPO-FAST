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29"/>
        <w:gridCol w:w="8460"/>
      </w:tblGrid>
      <w:tr w:rsidR="00FE4420" w:rsidRPr="002B2C5E" w14:paraId="1662DF7B" w14:textId="77777777" w:rsidTr="00036028">
        <w:trPr>
          <w:trHeight w:val="235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275F844A" w14:textId="77777777" w:rsidR="00B73DA3" w:rsidRPr="00036028" w:rsidRDefault="001D2B69" w:rsidP="00125521">
            <w:pPr>
              <w:spacing w:after="0"/>
              <w:ind w:left="0"/>
              <w:rPr>
                <w:b/>
                <w:bCs/>
                <w:color w:val="000000"/>
                <w:sz w:val="18"/>
                <w:szCs w:val="20"/>
              </w:rPr>
            </w:pPr>
            <w:r>
              <w:rPr>
                <w:b/>
                <w:bCs/>
                <w:color w:val="000000"/>
                <w:szCs w:val="20"/>
              </w:rPr>
              <w:t>Identificação do Documento</w:t>
            </w:r>
          </w:p>
        </w:tc>
      </w:tr>
      <w:tr w:rsidR="001D2B69" w:rsidRPr="002B2C5E" w14:paraId="52694D05" w14:textId="77777777" w:rsidTr="003161A2">
        <w:trPr>
          <w:trHeight w:val="256"/>
        </w:trPr>
        <w:tc>
          <w:tcPr>
            <w:tcW w:w="1429" w:type="dxa"/>
          </w:tcPr>
          <w:p w14:paraId="6A2427EE" w14:textId="77777777" w:rsidR="001D2B69" w:rsidRPr="00036028" w:rsidRDefault="001D2B69" w:rsidP="003161A2">
            <w:pPr>
              <w:pStyle w:val="Corpodetexto"/>
              <w:spacing w:after="0"/>
              <w:ind w:left="0"/>
              <w:jc w:val="left"/>
              <w:rPr>
                <w:b/>
                <w:bCs/>
                <w:color w:val="000000"/>
                <w:sz w:val="22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Referência:</w:t>
            </w:r>
          </w:p>
        </w:tc>
        <w:tc>
          <w:tcPr>
            <w:tcW w:w="8460" w:type="dxa"/>
          </w:tcPr>
          <w:p w14:paraId="081CC2C9" w14:textId="77777777" w:rsidR="001D2B69" w:rsidRPr="00823267" w:rsidRDefault="00BC7D9C" w:rsidP="00A4570A">
            <w:pPr>
              <w:spacing w:after="0"/>
              <w:ind w:left="0"/>
              <w:rPr>
                <w:color w:val="000000"/>
                <w:sz w:val="18"/>
                <w:szCs w:val="18"/>
                <w:lang w:eastAsia="pt-BR"/>
              </w:rPr>
            </w:pPr>
            <w:r w:rsidRPr="00BC7D9C">
              <w:rPr>
                <w:color w:val="2E74B5"/>
                <w:sz w:val="18"/>
                <w:szCs w:val="18"/>
                <w:lang w:eastAsia="pt-BR"/>
              </w:rPr>
              <w:t>[número de referência deve ser fornecido pelo gestor do sistema de gestão integrado ou de qualidade]</w:t>
            </w:r>
          </w:p>
        </w:tc>
      </w:tr>
      <w:tr w:rsidR="00BC7D9C" w:rsidRPr="002B2C5E" w14:paraId="4DC22380" w14:textId="77777777" w:rsidTr="003161A2">
        <w:trPr>
          <w:trHeight w:val="256"/>
        </w:trPr>
        <w:tc>
          <w:tcPr>
            <w:tcW w:w="1429" w:type="dxa"/>
          </w:tcPr>
          <w:p w14:paraId="2CBC94E8" w14:textId="77777777" w:rsidR="00BC7D9C" w:rsidRDefault="00BC7D9C" w:rsidP="00BC7D9C">
            <w:pPr>
              <w:pStyle w:val="Corpodetexto"/>
              <w:spacing w:after="0"/>
              <w:ind w:left="0"/>
              <w:jc w:val="left"/>
              <w:rPr>
                <w:b/>
                <w:bCs/>
                <w:color w:val="000000"/>
                <w:sz w:val="22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Processo:</w:t>
            </w:r>
          </w:p>
        </w:tc>
        <w:tc>
          <w:tcPr>
            <w:tcW w:w="8460" w:type="dxa"/>
          </w:tcPr>
          <w:p w14:paraId="59A944D2" w14:textId="77777777" w:rsidR="00BC7D9C" w:rsidRPr="001D2B69" w:rsidRDefault="00BC7D9C" w:rsidP="00BC7D9C">
            <w:pPr>
              <w:spacing w:after="0"/>
              <w:ind w:left="0"/>
              <w:rPr>
                <w:color w:val="000000"/>
                <w:szCs w:val="20"/>
              </w:rPr>
            </w:pPr>
            <w:r w:rsidRPr="00F05A5C">
              <w:rPr>
                <w:color w:val="2E74B5"/>
                <w:sz w:val="18"/>
                <w:szCs w:val="18"/>
                <w:lang w:eastAsia="pt-BR"/>
              </w:rPr>
              <w:t>[</w:t>
            </w:r>
            <w:r>
              <w:rPr>
                <w:color w:val="2E74B5"/>
                <w:sz w:val="18"/>
                <w:szCs w:val="18"/>
                <w:lang w:eastAsia="pt-BR"/>
              </w:rPr>
              <w:t>identificação do processo</w:t>
            </w:r>
            <w:r w:rsidRPr="00F05A5C">
              <w:rPr>
                <w:color w:val="2E74B5"/>
                <w:sz w:val="18"/>
                <w:szCs w:val="18"/>
                <w:lang w:eastAsia="pt-BR"/>
              </w:rPr>
              <w:t xml:space="preserve"> deve ser fornecido pelo gestor do sistema de gestão integrado ou de qualidade]</w:t>
            </w:r>
          </w:p>
        </w:tc>
      </w:tr>
      <w:tr w:rsidR="00BC7D9C" w:rsidRPr="002B2C5E" w14:paraId="15CEF1BB" w14:textId="77777777" w:rsidTr="003161A2">
        <w:trPr>
          <w:trHeight w:val="256"/>
        </w:trPr>
        <w:tc>
          <w:tcPr>
            <w:tcW w:w="1429" w:type="dxa"/>
          </w:tcPr>
          <w:p w14:paraId="2BD8BEF7" w14:textId="77777777" w:rsidR="00BC7D9C" w:rsidRDefault="00BC7D9C" w:rsidP="00BC7D9C">
            <w:pPr>
              <w:pStyle w:val="Corpodetexto"/>
              <w:spacing w:after="0"/>
              <w:ind w:left="0"/>
              <w:jc w:val="left"/>
              <w:rPr>
                <w:b/>
                <w:bCs/>
                <w:color w:val="000000"/>
                <w:sz w:val="22"/>
                <w:szCs w:val="20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>Classificação:</w:t>
            </w:r>
          </w:p>
        </w:tc>
        <w:tc>
          <w:tcPr>
            <w:tcW w:w="8460" w:type="dxa"/>
          </w:tcPr>
          <w:p w14:paraId="3522DEED" w14:textId="77777777" w:rsidR="00BC7D9C" w:rsidRPr="001D2B69" w:rsidRDefault="00BC7D9C" w:rsidP="00BC7D9C">
            <w:pPr>
              <w:spacing w:after="0"/>
              <w:ind w:left="0"/>
              <w:rPr>
                <w:color w:val="000000"/>
                <w:szCs w:val="20"/>
              </w:rPr>
            </w:pPr>
            <w:r w:rsidRPr="00F05A5C">
              <w:rPr>
                <w:color w:val="2E74B5"/>
                <w:sz w:val="18"/>
                <w:szCs w:val="18"/>
                <w:lang w:eastAsia="pt-BR"/>
              </w:rPr>
              <w:t>[</w:t>
            </w:r>
            <w:r>
              <w:rPr>
                <w:color w:val="2E74B5"/>
                <w:sz w:val="18"/>
                <w:szCs w:val="18"/>
                <w:lang w:eastAsia="pt-BR"/>
              </w:rPr>
              <w:t>classificação</w:t>
            </w:r>
            <w:r w:rsidRPr="00F05A5C">
              <w:rPr>
                <w:color w:val="2E74B5"/>
                <w:sz w:val="18"/>
                <w:szCs w:val="18"/>
                <w:lang w:eastAsia="pt-BR"/>
              </w:rPr>
              <w:t xml:space="preserve"> deve ser fornecido pelo gestor do sistema de gestão integrado ou de qualidade]</w:t>
            </w:r>
          </w:p>
        </w:tc>
      </w:tr>
    </w:tbl>
    <w:p w14:paraId="3F1C5F49" w14:textId="77777777" w:rsidR="001D2B69" w:rsidRDefault="001D2B69" w:rsidP="005E2893">
      <w:pPr>
        <w:rPr>
          <w:rFonts w:cs="Segoe UI"/>
          <w:sz w:val="14"/>
          <w:szCs w:val="12"/>
          <w:lang w:eastAsia="pt-BR"/>
        </w:rPr>
      </w:pPr>
    </w:p>
    <w:p w14:paraId="3E8050E1" w14:textId="77777777" w:rsidR="00EC1A59" w:rsidRPr="00C24EE0" w:rsidRDefault="00EC1A59" w:rsidP="005E2893">
      <w:pPr>
        <w:rPr>
          <w:rFonts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5345"/>
      </w:tblGrid>
      <w:tr w:rsidR="00B73DA3" w:rsidRPr="00036028" w14:paraId="643FA6F8" w14:textId="77777777" w:rsidTr="00036028">
        <w:trPr>
          <w:trHeight w:val="315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5BABAE04" w14:textId="77777777" w:rsidR="00B73DA3" w:rsidRPr="00036028" w:rsidRDefault="00B73DA3" w:rsidP="00125521">
            <w:pPr>
              <w:spacing w:after="0"/>
              <w:ind w:left="0"/>
              <w:rPr>
                <w:b/>
                <w:bCs/>
                <w:color w:val="000000"/>
                <w:sz w:val="18"/>
                <w:szCs w:val="20"/>
              </w:rPr>
            </w:pPr>
            <w:r w:rsidRPr="00036028">
              <w:rPr>
                <w:b/>
                <w:bCs/>
                <w:color w:val="000000"/>
                <w:szCs w:val="20"/>
              </w:rPr>
              <w:t>Revisores</w:t>
            </w:r>
          </w:p>
        </w:tc>
      </w:tr>
      <w:tr w:rsidR="00FE4420" w:rsidRPr="00036028" w14:paraId="2E416BEE" w14:textId="77777777" w:rsidTr="00036028">
        <w:trPr>
          <w:trHeight w:val="315"/>
        </w:trPr>
        <w:tc>
          <w:tcPr>
            <w:tcW w:w="4544" w:type="dxa"/>
            <w:hideMark/>
          </w:tcPr>
          <w:p w14:paraId="78F557ED" w14:textId="77777777" w:rsidR="00417269" w:rsidRPr="00036028" w:rsidRDefault="00AB1657" w:rsidP="007C4B40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color w:val="000000"/>
                <w:lang w:eastAsia="pt-BR"/>
              </w:rPr>
              <w:t>Responsável</w:t>
            </w:r>
          </w:p>
        </w:tc>
        <w:tc>
          <w:tcPr>
            <w:tcW w:w="5345" w:type="dxa"/>
            <w:hideMark/>
          </w:tcPr>
          <w:p w14:paraId="773B0526" w14:textId="77777777" w:rsidR="00417269" w:rsidRPr="00036028" w:rsidRDefault="00043D79" w:rsidP="006F5FFC">
            <w:pPr>
              <w:spacing w:after="0"/>
              <w:ind w:left="0"/>
              <w:rPr>
                <w:rFonts w:cs="Segoe UI"/>
                <w:b/>
                <w:szCs w:val="12"/>
                <w:lang w:eastAsia="pt-BR"/>
              </w:rPr>
            </w:pPr>
            <w:r>
              <w:rPr>
                <w:b/>
                <w:color w:val="000000"/>
                <w:lang w:eastAsia="pt-BR"/>
              </w:rPr>
              <w:t>Setor</w:t>
            </w:r>
            <w:r w:rsidR="00417269" w:rsidRPr="00036028">
              <w:rPr>
                <w:b/>
                <w:color w:val="000000"/>
                <w:lang w:eastAsia="pt-BR"/>
              </w:rPr>
              <w:t xml:space="preserve"> / </w:t>
            </w:r>
            <w:r w:rsidR="006F5FFC">
              <w:rPr>
                <w:b/>
                <w:color w:val="000000"/>
                <w:lang w:eastAsia="pt-BR"/>
              </w:rPr>
              <w:t>Cargo</w:t>
            </w:r>
          </w:p>
        </w:tc>
      </w:tr>
      <w:tr w:rsidR="00FE4420" w:rsidRPr="00036028" w14:paraId="74EA4613" w14:textId="77777777" w:rsidTr="00036028">
        <w:trPr>
          <w:trHeight w:val="315"/>
        </w:trPr>
        <w:tc>
          <w:tcPr>
            <w:tcW w:w="4544" w:type="dxa"/>
            <w:hideMark/>
          </w:tcPr>
          <w:p w14:paraId="1ED65D4F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2"/>
                <w:lang w:eastAsia="pt-BR"/>
              </w:rPr>
            </w:pPr>
            <w:r w:rsidRPr="00036028">
              <w:rPr>
                <w:bCs/>
                <w:szCs w:val="24"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20C65CFE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036028" w14:paraId="462386C6" w14:textId="77777777" w:rsidTr="00036028">
        <w:trPr>
          <w:trHeight w:val="315"/>
        </w:trPr>
        <w:tc>
          <w:tcPr>
            <w:tcW w:w="4544" w:type="dxa"/>
            <w:hideMark/>
          </w:tcPr>
          <w:p w14:paraId="5A8F43E2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2"/>
                <w:lang w:eastAsia="pt-BR"/>
              </w:rPr>
            </w:pPr>
            <w:r w:rsidRPr="00036028">
              <w:rPr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452C0E0B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036028" w14:paraId="72656005" w14:textId="77777777" w:rsidTr="00036028">
        <w:trPr>
          <w:trHeight w:val="315"/>
        </w:trPr>
        <w:tc>
          <w:tcPr>
            <w:tcW w:w="4544" w:type="dxa"/>
            <w:hideMark/>
          </w:tcPr>
          <w:p w14:paraId="5BF63E68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2"/>
                <w:lang w:eastAsia="pt-BR"/>
              </w:rPr>
            </w:pPr>
            <w:r w:rsidRPr="00036028">
              <w:rPr>
                <w:bCs/>
                <w:color w:val="000000"/>
                <w:lang w:eastAsia="pt-BR"/>
              </w:rPr>
              <w:t> </w:t>
            </w:r>
            <w:r w:rsidRPr="00036028">
              <w:rPr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10C50BE1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</w:p>
        </w:tc>
      </w:tr>
    </w:tbl>
    <w:p w14:paraId="3621A33E" w14:textId="77777777" w:rsidR="00417269" w:rsidRDefault="00417269" w:rsidP="005E2893">
      <w:pPr>
        <w:rPr>
          <w:rFonts w:cs="Segoe UI"/>
          <w:sz w:val="14"/>
          <w:szCs w:val="12"/>
          <w:lang w:eastAsia="pt-BR"/>
        </w:rPr>
      </w:pPr>
    </w:p>
    <w:p w14:paraId="43804C14" w14:textId="77777777" w:rsidR="00EC1A59" w:rsidRPr="00EF127B" w:rsidRDefault="00EC1A59" w:rsidP="005E2893">
      <w:pPr>
        <w:rPr>
          <w:rFonts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2977"/>
        <w:gridCol w:w="2368"/>
      </w:tblGrid>
      <w:tr w:rsidR="00060CE7" w:rsidRPr="00036028" w14:paraId="34569033" w14:textId="77777777" w:rsidTr="00036028">
        <w:trPr>
          <w:trHeight w:val="300"/>
        </w:trPr>
        <w:tc>
          <w:tcPr>
            <w:tcW w:w="9889" w:type="dxa"/>
            <w:gridSpan w:val="3"/>
            <w:tcBorders>
              <w:bottom w:val="single" w:sz="12" w:space="0" w:color="666666"/>
            </w:tcBorders>
          </w:tcPr>
          <w:p w14:paraId="2BF36AD7" w14:textId="77777777" w:rsidR="00060CE7" w:rsidRPr="00036028" w:rsidRDefault="00060CE7" w:rsidP="007C4B40">
            <w:pPr>
              <w:spacing w:after="0"/>
              <w:ind w:left="0"/>
              <w:rPr>
                <w:rFonts w:cs="Segoe UI"/>
                <w:b/>
                <w:bCs/>
                <w:color w:val="000000"/>
                <w:sz w:val="24"/>
                <w:lang w:eastAsia="pt-BR"/>
              </w:rPr>
            </w:pPr>
            <w:r w:rsidRPr="00036028">
              <w:rPr>
                <w:rFonts w:cs="Segoe UI"/>
                <w:b/>
                <w:bCs/>
                <w:color w:val="000000"/>
                <w:lang w:eastAsia="pt-BR"/>
              </w:rPr>
              <w:t>Aprovadores</w:t>
            </w:r>
          </w:p>
        </w:tc>
      </w:tr>
      <w:tr w:rsidR="00FE4420" w:rsidRPr="00036028" w14:paraId="0C6244C4" w14:textId="77777777" w:rsidTr="00036028">
        <w:trPr>
          <w:trHeight w:val="300"/>
        </w:trPr>
        <w:tc>
          <w:tcPr>
            <w:tcW w:w="4544" w:type="dxa"/>
            <w:hideMark/>
          </w:tcPr>
          <w:p w14:paraId="77E6C30D" w14:textId="77777777" w:rsidR="00417269" w:rsidRPr="00036028" w:rsidRDefault="00AB1657" w:rsidP="007C4B40">
            <w:pPr>
              <w:spacing w:after="0"/>
              <w:ind w:left="0"/>
              <w:rPr>
                <w:rFonts w:cs="Segoe UI"/>
                <w:b/>
                <w:bCs/>
                <w:szCs w:val="18"/>
                <w:lang w:eastAsia="pt-BR"/>
              </w:rPr>
            </w:pPr>
            <w:r w:rsidRPr="00036028">
              <w:rPr>
                <w:b/>
                <w:bCs/>
                <w:color w:val="000000"/>
                <w:szCs w:val="18"/>
                <w:lang w:eastAsia="pt-BR"/>
              </w:rPr>
              <w:t>Responsável</w:t>
            </w:r>
          </w:p>
        </w:tc>
        <w:tc>
          <w:tcPr>
            <w:tcW w:w="2977" w:type="dxa"/>
            <w:hideMark/>
          </w:tcPr>
          <w:p w14:paraId="6AD5B159" w14:textId="77777777" w:rsidR="00417269" w:rsidRPr="00036028" w:rsidRDefault="00043D79" w:rsidP="006F5FFC">
            <w:pPr>
              <w:spacing w:after="0"/>
              <w:ind w:left="0"/>
              <w:rPr>
                <w:rFonts w:cs="Segoe UI"/>
                <w:b/>
                <w:szCs w:val="18"/>
                <w:lang w:eastAsia="pt-BR"/>
              </w:rPr>
            </w:pPr>
            <w:r>
              <w:rPr>
                <w:b/>
                <w:color w:val="000000"/>
                <w:szCs w:val="18"/>
                <w:lang w:eastAsia="pt-BR"/>
              </w:rPr>
              <w:t>Setor</w:t>
            </w:r>
            <w:r w:rsidR="00417269" w:rsidRPr="00036028">
              <w:rPr>
                <w:b/>
                <w:color w:val="000000"/>
                <w:szCs w:val="18"/>
                <w:lang w:eastAsia="pt-BR"/>
              </w:rPr>
              <w:t xml:space="preserve"> / </w:t>
            </w:r>
            <w:r w:rsidR="006F5FFC">
              <w:rPr>
                <w:b/>
                <w:color w:val="000000"/>
                <w:szCs w:val="18"/>
                <w:lang w:eastAsia="pt-BR"/>
              </w:rPr>
              <w:t>Cargo</w:t>
            </w:r>
          </w:p>
        </w:tc>
        <w:tc>
          <w:tcPr>
            <w:tcW w:w="2368" w:type="dxa"/>
            <w:hideMark/>
          </w:tcPr>
          <w:p w14:paraId="23018544" w14:textId="77777777" w:rsidR="00417269" w:rsidRPr="00036028" w:rsidRDefault="005D36F0" w:rsidP="007C4B40">
            <w:pPr>
              <w:spacing w:after="0"/>
              <w:ind w:left="0"/>
              <w:rPr>
                <w:rFonts w:cs="Segoe UI"/>
                <w:b/>
                <w:szCs w:val="18"/>
                <w:lang w:eastAsia="pt-BR"/>
              </w:rPr>
            </w:pPr>
            <w:r w:rsidRPr="00036028">
              <w:rPr>
                <w:rFonts w:cs="Segoe UI"/>
                <w:b/>
                <w:color w:val="000000"/>
                <w:szCs w:val="18"/>
                <w:lang w:eastAsia="pt-BR"/>
              </w:rPr>
              <w:t>Data</w:t>
            </w:r>
          </w:p>
        </w:tc>
      </w:tr>
      <w:tr w:rsidR="00FE4420" w:rsidRPr="00EF127B" w14:paraId="2F563801" w14:textId="77777777" w:rsidTr="00036028">
        <w:trPr>
          <w:trHeight w:val="300"/>
        </w:trPr>
        <w:tc>
          <w:tcPr>
            <w:tcW w:w="4544" w:type="dxa"/>
            <w:hideMark/>
          </w:tcPr>
          <w:p w14:paraId="30F4DC7C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  <w:r w:rsidRPr="00036028">
              <w:rPr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3CBB4D40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</w:tcPr>
          <w:p w14:paraId="788F5FAC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</w:tr>
      <w:tr w:rsidR="00FE4420" w:rsidRPr="00EF127B" w14:paraId="72720C94" w14:textId="77777777" w:rsidTr="00036028">
        <w:trPr>
          <w:trHeight w:val="300"/>
        </w:trPr>
        <w:tc>
          <w:tcPr>
            <w:tcW w:w="4544" w:type="dxa"/>
            <w:hideMark/>
          </w:tcPr>
          <w:p w14:paraId="19AF5535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  <w:r w:rsidRPr="00036028">
              <w:rPr>
                <w:bCs/>
                <w:color w:val="000000"/>
                <w:szCs w:val="18"/>
                <w:lang w:eastAsia="pt-BR"/>
              </w:rPr>
              <w:t> </w:t>
            </w:r>
            <w:r w:rsidRPr="00036028">
              <w:rPr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766499BC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0C6AA614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  <w:r w:rsidRPr="00036028">
              <w:rPr>
                <w:rFonts w:cs="Segoe UI"/>
                <w:color w:val="000000"/>
                <w:szCs w:val="18"/>
                <w:lang w:eastAsia="pt-BR"/>
              </w:rPr>
              <w:t> </w:t>
            </w:r>
          </w:p>
        </w:tc>
      </w:tr>
      <w:tr w:rsidR="00FE4420" w:rsidRPr="00EF127B" w14:paraId="4BB8481E" w14:textId="77777777" w:rsidTr="00036028">
        <w:trPr>
          <w:trHeight w:val="300"/>
        </w:trPr>
        <w:tc>
          <w:tcPr>
            <w:tcW w:w="4544" w:type="dxa"/>
            <w:hideMark/>
          </w:tcPr>
          <w:p w14:paraId="1C597644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  <w:r w:rsidRPr="00036028">
              <w:rPr>
                <w:bCs/>
                <w:color w:val="000000"/>
                <w:szCs w:val="18"/>
                <w:lang w:eastAsia="pt-BR"/>
              </w:rPr>
              <w:t> </w:t>
            </w:r>
            <w:r w:rsidRPr="00036028">
              <w:rPr>
                <w:bCs/>
                <w:szCs w:val="18"/>
                <w:lang w:eastAsia="pt-BR"/>
              </w:rPr>
              <w:t> </w:t>
            </w:r>
          </w:p>
        </w:tc>
        <w:tc>
          <w:tcPr>
            <w:tcW w:w="2977" w:type="dxa"/>
            <w:hideMark/>
          </w:tcPr>
          <w:p w14:paraId="2F1AC2C8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30AF2F59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  <w:r w:rsidRPr="00036028">
              <w:rPr>
                <w:rFonts w:cs="Segoe UI"/>
                <w:color w:val="000000"/>
                <w:szCs w:val="18"/>
                <w:lang w:eastAsia="pt-BR"/>
              </w:rPr>
              <w:t> </w:t>
            </w:r>
          </w:p>
        </w:tc>
      </w:tr>
      <w:tr w:rsidR="00FE4420" w:rsidRPr="00EF127B" w14:paraId="65C43FD8" w14:textId="77777777" w:rsidTr="00036028">
        <w:trPr>
          <w:trHeight w:val="315"/>
        </w:trPr>
        <w:tc>
          <w:tcPr>
            <w:tcW w:w="4544" w:type="dxa"/>
            <w:hideMark/>
          </w:tcPr>
          <w:p w14:paraId="77B3781E" w14:textId="77777777" w:rsidR="00417269" w:rsidRPr="00036028" w:rsidRDefault="00417269" w:rsidP="00191547">
            <w:pPr>
              <w:spacing w:after="0"/>
              <w:ind w:left="0"/>
              <w:rPr>
                <w:rFonts w:cs="Segoe UI"/>
                <w:bCs/>
                <w:szCs w:val="18"/>
                <w:lang w:eastAsia="pt-BR"/>
              </w:rPr>
            </w:pPr>
          </w:p>
        </w:tc>
        <w:tc>
          <w:tcPr>
            <w:tcW w:w="2977" w:type="dxa"/>
            <w:hideMark/>
          </w:tcPr>
          <w:p w14:paraId="3B141335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</w:p>
        </w:tc>
        <w:tc>
          <w:tcPr>
            <w:tcW w:w="2368" w:type="dxa"/>
            <w:hideMark/>
          </w:tcPr>
          <w:p w14:paraId="0C3198EC" w14:textId="77777777" w:rsidR="00417269" w:rsidRPr="00036028" w:rsidRDefault="00417269" w:rsidP="006028E7">
            <w:pPr>
              <w:spacing w:after="0"/>
              <w:ind w:left="0"/>
              <w:rPr>
                <w:rFonts w:cs="Segoe UI"/>
                <w:szCs w:val="18"/>
                <w:lang w:eastAsia="pt-BR"/>
              </w:rPr>
            </w:pPr>
            <w:r w:rsidRPr="00036028">
              <w:rPr>
                <w:rFonts w:cs="Segoe UI"/>
                <w:color w:val="000000"/>
                <w:szCs w:val="18"/>
                <w:lang w:eastAsia="pt-BR"/>
              </w:rPr>
              <w:t> </w:t>
            </w:r>
          </w:p>
        </w:tc>
      </w:tr>
    </w:tbl>
    <w:p w14:paraId="34D21E75" w14:textId="77777777" w:rsidR="00417269" w:rsidRDefault="00417269" w:rsidP="00417269">
      <w:pPr>
        <w:rPr>
          <w:rFonts w:cs="Segoe UI"/>
          <w:sz w:val="14"/>
          <w:szCs w:val="12"/>
          <w:lang w:eastAsia="pt-BR"/>
        </w:rPr>
      </w:pPr>
    </w:p>
    <w:p w14:paraId="7BE731F0" w14:textId="77777777" w:rsidR="00EC1A59" w:rsidRPr="00EF127B" w:rsidRDefault="00EC1A59" w:rsidP="00417269">
      <w:pPr>
        <w:rPr>
          <w:rFonts w:cs="Segoe UI"/>
          <w:sz w:val="14"/>
          <w:szCs w:val="12"/>
          <w:lang w:eastAsia="pt-BR"/>
        </w:rPr>
      </w:pPr>
    </w:p>
    <w:tbl>
      <w:tblPr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44"/>
        <w:gridCol w:w="5345"/>
      </w:tblGrid>
      <w:tr w:rsidR="00784A35" w:rsidRPr="00036028" w14:paraId="443FA4BC" w14:textId="77777777" w:rsidTr="00036028">
        <w:trPr>
          <w:trHeight w:val="300"/>
        </w:trPr>
        <w:tc>
          <w:tcPr>
            <w:tcW w:w="9889" w:type="dxa"/>
            <w:gridSpan w:val="2"/>
            <w:tcBorders>
              <w:bottom w:val="single" w:sz="12" w:space="0" w:color="666666"/>
            </w:tcBorders>
          </w:tcPr>
          <w:p w14:paraId="6F73B04E" w14:textId="77777777" w:rsidR="00784A35" w:rsidRPr="00036028" w:rsidRDefault="00784A35" w:rsidP="007C4B40">
            <w:pPr>
              <w:spacing w:after="0"/>
              <w:ind w:left="0"/>
              <w:rPr>
                <w:rFonts w:cs="Segoe UI"/>
                <w:b/>
                <w:bCs/>
                <w:color w:val="000000"/>
                <w:lang w:eastAsia="pt-BR"/>
              </w:rPr>
            </w:pPr>
            <w:r w:rsidRPr="00036028">
              <w:rPr>
                <w:rFonts w:cs="Segoe UI"/>
                <w:b/>
                <w:bCs/>
                <w:color w:val="000000"/>
                <w:lang w:eastAsia="pt-BR"/>
              </w:rPr>
              <w:t>Distribuição</w:t>
            </w:r>
          </w:p>
        </w:tc>
      </w:tr>
      <w:tr w:rsidR="00FE4420" w:rsidRPr="00036028" w14:paraId="518D238A" w14:textId="77777777" w:rsidTr="00036028">
        <w:trPr>
          <w:trHeight w:val="300"/>
        </w:trPr>
        <w:tc>
          <w:tcPr>
            <w:tcW w:w="4544" w:type="dxa"/>
            <w:hideMark/>
          </w:tcPr>
          <w:p w14:paraId="589F98A3" w14:textId="77777777" w:rsidR="00417269" w:rsidRPr="00036028" w:rsidRDefault="00417269" w:rsidP="007C4B40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color w:val="000000"/>
                <w:lang w:eastAsia="pt-BR"/>
              </w:rPr>
              <w:t>Lista / Nome</w:t>
            </w:r>
          </w:p>
        </w:tc>
        <w:tc>
          <w:tcPr>
            <w:tcW w:w="5345" w:type="dxa"/>
            <w:hideMark/>
          </w:tcPr>
          <w:p w14:paraId="7DAF84F8" w14:textId="77777777" w:rsidR="00417269" w:rsidRPr="00036028" w:rsidRDefault="00043D79" w:rsidP="006F5FFC">
            <w:pPr>
              <w:spacing w:after="0"/>
              <w:ind w:left="0"/>
              <w:rPr>
                <w:rFonts w:cs="Segoe UI"/>
                <w:b/>
                <w:szCs w:val="12"/>
                <w:lang w:eastAsia="pt-BR"/>
              </w:rPr>
            </w:pPr>
            <w:r>
              <w:rPr>
                <w:b/>
                <w:color w:val="000000"/>
                <w:lang w:eastAsia="pt-BR"/>
              </w:rPr>
              <w:t>Setor</w:t>
            </w:r>
            <w:r w:rsidR="00417269" w:rsidRPr="00036028">
              <w:rPr>
                <w:b/>
                <w:color w:val="000000"/>
                <w:lang w:eastAsia="pt-BR"/>
              </w:rPr>
              <w:t xml:space="preserve"> / </w:t>
            </w:r>
            <w:r w:rsidR="006F5FFC">
              <w:rPr>
                <w:b/>
                <w:color w:val="000000"/>
                <w:lang w:eastAsia="pt-BR"/>
              </w:rPr>
              <w:t>Cargo</w:t>
            </w:r>
          </w:p>
        </w:tc>
      </w:tr>
      <w:tr w:rsidR="00FE4420" w:rsidRPr="00EF127B" w14:paraId="0B628B2C" w14:textId="77777777" w:rsidTr="00036028">
        <w:trPr>
          <w:trHeight w:val="300"/>
        </w:trPr>
        <w:tc>
          <w:tcPr>
            <w:tcW w:w="4544" w:type="dxa"/>
            <w:hideMark/>
          </w:tcPr>
          <w:p w14:paraId="2E99524E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</w:p>
        </w:tc>
        <w:tc>
          <w:tcPr>
            <w:tcW w:w="5345" w:type="dxa"/>
            <w:hideMark/>
          </w:tcPr>
          <w:p w14:paraId="4AF746C3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EF127B" w14:paraId="08C78B64" w14:textId="77777777" w:rsidTr="00036028">
        <w:trPr>
          <w:trHeight w:val="300"/>
        </w:trPr>
        <w:tc>
          <w:tcPr>
            <w:tcW w:w="4544" w:type="dxa"/>
            <w:hideMark/>
          </w:tcPr>
          <w:p w14:paraId="5E81D2C7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357FF42F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B2298C">
              <w:rPr>
                <w:lang w:eastAsia="pt-BR"/>
              </w:rPr>
              <w:t> </w:t>
            </w:r>
          </w:p>
        </w:tc>
      </w:tr>
      <w:tr w:rsidR="00FE4420" w:rsidRPr="00EF127B" w14:paraId="22BE0EDD" w14:textId="77777777" w:rsidTr="00036028">
        <w:trPr>
          <w:trHeight w:val="300"/>
        </w:trPr>
        <w:tc>
          <w:tcPr>
            <w:tcW w:w="4544" w:type="dxa"/>
            <w:hideMark/>
          </w:tcPr>
          <w:p w14:paraId="6A3B2669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  <w:r w:rsidRPr="00036028">
              <w:rPr>
                <w:b/>
                <w:bCs/>
                <w:color w:val="000000"/>
                <w:lang w:eastAsia="pt-BR"/>
              </w:rPr>
              <w:t> </w:t>
            </w:r>
            <w:r w:rsidRPr="00036028">
              <w:rPr>
                <w:b/>
                <w:bCs/>
                <w:lang w:eastAsia="pt-BR"/>
              </w:rPr>
              <w:t> </w:t>
            </w:r>
          </w:p>
        </w:tc>
        <w:tc>
          <w:tcPr>
            <w:tcW w:w="5345" w:type="dxa"/>
            <w:hideMark/>
          </w:tcPr>
          <w:p w14:paraId="7A3D74FD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036028">
              <w:rPr>
                <w:color w:val="000000"/>
                <w:lang w:eastAsia="pt-BR"/>
              </w:rPr>
              <w:t> </w:t>
            </w:r>
            <w:r w:rsidRPr="00B2298C">
              <w:rPr>
                <w:lang w:eastAsia="pt-BR"/>
              </w:rPr>
              <w:t> </w:t>
            </w:r>
          </w:p>
        </w:tc>
      </w:tr>
      <w:tr w:rsidR="00FE4420" w:rsidRPr="00EF127B" w14:paraId="0C12B617" w14:textId="77777777" w:rsidTr="00036028">
        <w:trPr>
          <w:trHeight w:val="300"/>
        </w:trPr>
        <w:tc>
          <w:tcPr>
            <w:tcW w:w="4544" w:type="dxa"/>
            <w:hideMark/>
          </w:tcPr>
          <w:p w14:paraId="704CFEFC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b/>
                <w:bCs/>
                <w:szCs w:val="12"/>
                <w:lang w:eastAsia="pt-BR"/>
              </w:rPr>
            </w:pPr>
          </w:p>
        </w:tc>
        <w:tc>
          <w:tcPr>
            <w:tcW w:w="5345" w:type="dxa"/>
            <w:hideMark/>
          </w:tcPr>
          <w:p w14:paraId="54DF0D6B" w14:textId="77777777" w:rsidR="00417269" w:rsidRPr="00036028" w:rsidRDefault="00417269" w:rsidP="007B2EB9">
            <w:pPr>
              <w:spacing w:after="0"/>
              <w:ind w:left="0"/>
              <w:rPr>
                <w:rFonts w:cs="Segoe UI"/>
                <w:szCs w:val="12"/>
                <w:lang w:eastAsia="pt-BR"/>
              </w:rPr>
            </w:pPr>
            <w:r w:rsidRPr="00036028">
              <w:rPr>
                <w:color w:val="000000"/>
                <w:lang w:eastAsia="pt-BR"/>
              </w:rPr>
              <w:t> </w:t>
            </w:r>
            <w:r w:rsidRPr="00B2298C">
              <w:rPr>
                <w:lang w:eastAsia="pt-BR"/>
              </w:rPr>
              <w:t> </w:t>
            </w:r>
          </w:p>
        </w:tc>
      </w:tr>
    </w:tbl>
    <w:p w14:paraId="44E03944" w14:textId="77777777" w:rsidR="00920DF6" w:rsidRDefault="00920DF6" w:rsidP="00920DF6">
      <w:pPr>
        <w:pStyle w:val="CabealhodoSumrio"/>
        <w:numPr>
          <w:ilvl w:val="0"/>
          <w:numId w:val="0"/>
        </w:numPr>
        <w:rPr>
          <w:rFonts w:ascii="Calibri" w:hAnsi="Calibri"/>
          <w:b/>
          <w:color w:val="auto"/>
        </w:rPr>
      </w:pPr>
    </w:p>
    <w:p w14:paraId="6901C649" w14:textId="77777777" w:rsidR="00036028" w:rsidRDefault="00920DF6" w:rsidP="006028E7">
      <w:pPr>
        <w:rPr>
          <w:b/>
          <w:sz w:val="32"/>
        </w:rPr>
      </w:pPr>
      <w:r>
        <w:br w:type="page"/>
      </w:r>
      <w:bookmarkStart w:id="0" w:name="_Toc444870146"/>
      <w:bookmarkStart w:id="1" w:name="_Toc444872054"/>
      <w:r w:rsidR="00036028" w:rsidRPr="006028E7">
        <w:rPr>
          <w:b/>
          <w:sz w:val="32"/>
        </w:rPr>
        <w:lastRenderedPageBreak/>
        <w:t>Sumário</w:t>
      </w:r>
      <w:bookmarkEnd w:id="0"/>
      <w:bookmarkEnd w:id="1"/>
    </w:p>
    <w:p w14:paraId="0420BD88" w14:textId="77777777" w:rsidR="00E43605" w:rsidRPr="00CF42D0" w:rsidRDefault="0019417A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r w:rsidRPr="008F0B7A">
        <w:rPr>
          <w:bCs w:val="0"/>
          <w:caps w:val="0"/>
          <w:sz w:val="32"/>
        </w:rPr>
        <w:fldChar w:fldCharType="begin"/>
      </w:r>
      <w:r w:rsidRPr="008F0B7A">
        <w:rPr>
          <w:bCs w:val="0"/>
          <w:caps w:val="0"/>
          <w:sz w:val="32"/>
        </w:rPr>
        <w:instrText xml:space="preserve"> TOC \o "1-3" \h \z \u </w:instrText>
      </w:r>
      <w:r w:rsidRPr="008F0B7A">
        <w:rPr>
          <w:bCs w:val="0"/>
          <w:caps w:val="0"/>
          <w:sz w:val="32"/>
        </w:rPr>
        <w:fldChar w:fldCharType="separate"/>
      </w:r>
      <w:hyperlink w:anchor="_Toc32362488" w:history="1">
        <w:r w:rsidR="00E43605" w:rsidRPr="003F16BF">
          <w:rPr>
            <w:rStyle w:val="Hyperlink"/>
            <w:noProof/>
          </w:rPr>
          <w:t>1.</w:t>
        </w:r>
        <w:r w:rsidR="00E43605"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E43605" w:rsidRPr="003F16BF">
          <w:rPr>
            <w:rStyle w:val="Hyperlink"/>
            <w:noProof/>
          </w:rPr>
          <w:t>Objetivo</w:t>
        </w:r>
        <w:r w:rsidR="00E43605">
          <w:rPr>
            <w:noProof/>
            <w:webHidden/>
          </w:rPr>
          <w:tab/>
        </w:r>
        <w:r w:rsidR="00E43605">
          <w:rPr>
            <w:noProof/>
            <w:webHidden/>
          </w:rPr>
          <w:fldChar w:fldCharType="begin"/>
        </w:r>
        <w:r w:rsidR="00E43605">
          <w:rPr>
            <w:noProof/>
            <w:webHidden/>
          </w:rPr>
          <w:instrText xml:space="preserve"> PAGEREF _Toc32362488 \h </w:instrText>
        </w:r>
        <w:r w:rsidR="00E43605">
          <w:rPr>
            <w:noProof/>
            <w:webHidden/>
          </w:rPr>
        </w:r>
        <w:r w:rsidR="00E43605">
          <w:rPr>
            <w:noProof/>
            <w:webHidden/>
          </w:rPr>
          <w:fldChar w:fldCharType="separate"/>
        </w:r>
        <w:r w:rsidR="00E43605">
          <w:rPr>
            <w:noProof/>
            <w:webHidden/>
          </w:rPr>
          <w:t>3</w:t>
        </w:r>
        <w:r w:rsidR="00E43605">
          <w:rPr>
            <w:noProof/>
            <w:webHidden/>
          </w:rPr>
          <w:fldChar w:fldCharType="end"/>
        </w:r>
      </w:hyperlink>
    </w:p>
    <w:p w14:paraId="7713CA2B" w14:textId="77777777" w:rsidR="00E43605" w:rsidRPr="00CF42D0" w:rsidRDefault="00E43605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89" w:history="1">
        <w:r w:rsidRPr="003F16BF">
          <w:rPr>
            <w:rStyle w:val="Hyperlink"/>
            <w:noProof/>
          </w:rPr>
          <w:t>2.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Definição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3FC390" w14:textId="77777777" w:rsidR="00E43605" w:rsidRPr="00CF42D0" w:rsidRDefault="00E43605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0" w:history="1">
        <w:r w:rsidRPr="003F16BF">
          <w:rPr>
            <w:rStyle w:val="Hyperlink"/>
            <w:noProof/>
          </w:rPr>
          <w:t>3.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Terminologia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3E538A" w14:textId="77777777" w:rsidR="00E43605" w:rsidRPr="00CF42D0" w:rsidRDefault="00E43605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1" w:history="1">
        <w:r w:rsidRPr="003F16BF">
          <w:rPr>
            <w:rStyle w:val="Hyperlink"/>
            <w:noProof/>
          </w:rPr>
          <w:t>4.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Fluxograma e Processos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17A202" w14:textId="77777777" w:rsidR="00E43605" w:rsidRPr="00CF42D0" w:rsidRDefault="00E43605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2" w:history="1">
        <w:r w:rsidRPr="003F16BF">
          <w:rPr>
            <w:rStyle w:val="Hyperlink"/>
            <w:noProof/>
          </w:rPr>
          <w:t>5.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Ações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AF0E81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3" w:history="1">
        <w:r w:rsidRPr="003F16BF">
          <w:rPr>
            <w:rStyle w:val="Hyperlink"/>
            <w:noProof/>
          </w:rPr>
          <w:t>5.1.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Definições de Responsáveis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CC344A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4" w:history="1">
        <w:r w:rsidRPr="003F16BF">
          <w:rPr>
            <w:rStyle w:val="Hyperlink"/>
            <w:noProof/>
          </w:rPr>
          <w:t>5.2.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Canais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FEFB62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5" w:history="1">
        <w:r w:rsidRPr="003F16BF">
          <w:rPr>
            <w:rStyle w:val="Hyperlink"/>
            <w:noProof/>
          </w:rPr>
          <w:t>5.3.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Envolvidos [DESCREVER TODOS]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FECC38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6" w:history="1">
        <w:r w:rsidRPr="003F16BF">
          <w:rPr>
            <w:rStyle w:val="Hyperlink"/>
            <w:noProof/>
          </w:rPr>
          <w:t>5.4.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[DESCREVA CENÁRIOS DE OCORRÊNCIA DOS INCIDENTES]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ED76A7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7" w:history="1">
        <w:r w:rsidRPr="003F16BF">
          <w:rPr>
            <w:rStyle w:val="Hyperlink"/>
            <w:noProof/>
          </w:rPr>
          <w:t>5.5.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[DESCREVA ATIVIDADES DURANTE ESTA OCORRÊNCIA]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EDDDAD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8" w:history="1">
        <w:r w:rsidRPr="003F16BF">
          <w:rPr>
            <w:rStyle w:val="Hyperlink"/>
            <w:noProof/>
          </w:rPr>
          <w:t>5.6.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[COLETAR TODAS AS EVIDÊNCIAS POSSÍVEIS DA COMUNICAÇÃO]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5E1D2C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499" w:history="1">
        <w:r w:rsidRPr="003F16BF">
          <w:rPr>
            <w:rStyle w:val="Hyperlink"/>
            <w:noProof/>
          </w:rPr>
          <w:t>5.7.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[COMUNICAÇÃO APÓS RESTAURAR O CENÁRIO]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20D68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500" w:history="1">
        <w:r w:rsidRPr="003F16BF">
          <w:rPr>
            <w:rStyle w:val="Hyperlink"/>
            <w:noProof/>
          </w:rPr>
          <w:t>5.8.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[PROCESSO DE GUARDAR AS LIÇÕES APRENDIDAS DO INCIDENTE OCORRIDO]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192254" w14:textId="77777777" w:rsidR="00E43605" w:rsidRPr="00CF42D0" w:rsidRDefault="00E43605">
      <w:pPr>
        <w:pStyle w:val="Sumrio1"/>
        <w:tabs>
          <w:tab w:val="left" w:pos="66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501" w:history="1">
        <w:r w:rsidRPr="003F16BF">
          <w:rPr>
            <w:rStyle w:val="Hyperlink"/>
            <w:noProof/>
          </w:rPr>
          <w:t>5.9.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[ATUALIZAÇÃO DE RELATÓRIOS DE IMPACTO EM RELAÇÃO AO PROCESSO / CENÁRIO IMPACTADO]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46B84C" w14:textId="77777777" w:rsidR="00E43605" w:rsidRPr="00CF42D0" w:rsidRDefault="00E43605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502" w:history="1">
        <w:r w:rsidRPr="003F16BF">
          <w:rPr>
            <w:rStyle w:val="Hyperlink"/>
            <w:noProof/>
          </w:rPr>
          <w:t>6.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Documentação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1915E5" w14:textId="77777777" w:rsidR="00E43605" w:rsidRPr="00CF42D0" w:rsidRDefault="00E43605">
      <w:pPr>
        <w:pStyle w:val="Sumrio1"/>
        <w:tabs>
          <w:tab w:val="left" w:pos="440"/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503" w:history="1">
        <w:r w:rsidRPr="003F16BF">
          <w:rPr>
            <w:rStyle w:val="Hyperlink"/>
            <w:noProof/>
          </w:rPr>
          <w:t>7.</w:t>
        </w:r>
        <w:r w:rsidRPr="00CF42D0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3F16BF">
          <w:rPr>
            <w:rStyle w:val="Hyperlink"/>
            <w:noProof/>
          </w:rPr>
          <w:t>Histórico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69EDAC" w14:textId="77777777" w:rsidR="00E43605" w:rsidRPr="00CF42D0" w:rsidRDefault="00E43605">
      <w:pPr>
        <w:pStyle w:val="Sumrio1"/>
        <w:tabs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504" w:history="1">
        <w:r w:rsidRPr="003F16BF">
          <w:rPr>
            <w:rStyle w:val="Hyperlink"/>
            <w:noProof/>
          </w:rPr>
          <w:t>Anexo A: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CFC682" w14:textId="77777777" w:rsidR="00E43605" w:rsidRPr="00CF42D0" w:rsidRDefault="00E43605">
      <w:pPr>
        <w:pStyle w:val="Sumrio1"/>
        <w:tabs>
          <w:tab w:val="right" w:leader="dot" w:pos="9736"/>
        </w:tabs>
        <w:rPr>
          <w:rFonts w:eastAsia="Times New Roman"/>
          <w:b w:val="0"/>
          <w:bCs w:val="0"/>
          <w:caps w:val="0"/>
          <w:noProof/>
          <w:sz w:val="22"/>
          <w:szCs w:val="22"/>
          <w:lang w:eastAsia="pt-BR"/>
        </w:rPr>
      </w:pPr>
      <w:hyperlink w:anchor="_Toc32362505" w:history="1">
        <w:r w:rsidRPr="003F16BF">
          <w:rPr>
            <w:rStyle w:val="Hyperlink"/>
            <w:noProof/>
          </w:rPr>
          <w:t>A-1.Registros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_Toc32362505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FF6011" w14:textId="77777777" w:rsidR="00866DB3" w:rsidRPr="006028E7" w:rsidRDefault="0019417A" w:rsidP="006028E7">
      <w:pPr>
        <w:rPr>
          <w:b/>
          <w:sz w:val="32"/>
        </w:rPr>
      </w:pPr>
      <w:r w:rsidRPr="008F0B7A">
        <w:rPr>
          <w:bCs/>
          <w:caps/>
          <w:sz w:val="32"/>
          <w:szCs w:val="20"/>
        </w:rPr>
        <w:fldChar w:fldCharType="end"/>
      </w:r>
    </w:p>
    <w:p w14:paraId="2E1522F3" w14:textId="77777777" w:rsidR="00175506" w:rsidRDefault="00175506" w:rsidP="00175506">
      <w:pPr>
        <w:pStyle w:val="Ttulo1"/>
        <w:numPr>
          <w:ilvl w:val="0"/>
          <w:numId w:val="0"/>
        </w:numPr>
      </w:pPr>
    </w:p>
    <w:p w14:paraId="7BEA95A5" w14:textId="77777777" w:rsidR="006F1975" w:rsidRPr="00175506" w:rsidRDefault="00697FDC" w:rsidP="00175506">
      <w:pPr>
        <w:pStyle w:val="Ttulo1"/>
      </w:pPr>
      <w:bookmarkStart w:id="2" w:name="_Toc444874128"/>
      <w:r>
        <w:br w:type="page"/>
      </w:r>
      <w:bookmarkStart w:id="3" w:name="_Toc32362488"/>
      <w:r w:rsidR="005575AB" w:rsidRPr="00175506">
        <w:lastRenderedPageBreak/>
        <w:t>Objetivo</w:t>
      </w:r>
      <w:bookmarkEnd w:id="2"/>
      <w:bookmarkEnd w:id="3"/>
    </w:p>
    <w:p w14:paraId="717BE52E" w14:textId="77777777" w:rsidR="005575AB" w:rsidRDefault="002A0595" w:rsidP="00027966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5A77B5">
        <w:rPr>
          <w:color w:val="2E74B5"/>
        </w:rPr>
        <w:t xml:space="preserve"> </w:t>
      </w:r>
      <w:r w:rsidRPr="00A34B00">
        <w:rPr>
          <w:color w:val="2E74B5"/>
        </w:rPr>
        <w:t>Descrever</w:t>
      </w:r>
      <w:proofErr w:type="gramEnd"/>
      <w:r w:rsidRPr="00A34B00">
        <w:rPr>
          <w:color w:val="2E74B5"/>
        </w:rPr>
        <w:t xml:space="preserve"> o objetivo do </w:t>
      </w:r>
      <w:proofErr w:type="gramStart"/>
      <w:r w:rsidRPr="00A34B00">
        <w:rPr>
          <w:color w:val="2E74B5"/>
        </w:rPr>
        <w:t>documento</w:t>
      </w:r>
      <w:r w:rsidR="005A77B5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39141ADC" w14:textId="77777777" w:rsidR="004738A3" w:rsidRPr="00A34B00" w:rsidRDefault="004738A3" w:rsidP="00027966">
      <w:pPr>
        <w:rPr>
          <w:color w:val="2E74B5"/>
        </w:rPr>
      </w:pPr>
    </w:p>
    <w:p w14:paraId="53573B38" w14:textId="77777777" w:rsidR="005575AB" w:rsidRDefault="00BE78D5" w:rsidP="00920DF6">
      <w:pPr>
        <w:pStyle w:val="Ttulo1"/>
      </w:pPr>
      <w:bookmarkStart w:id="4" w:name="_Toc32362489"/>
      <w:r>
        <w:t>Definição do Escopo</w:t>
      </w:r>
      <w:bookmarkEnd w:id="4"/>
    </w:p>
    <w:p w14:paraId="5487B041" w14:textId="77777777" w:rsidR="0034082D" w:rsidRDefault="002A0595" w:rsidP="0034082D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7C2CCD">
        <w:rPr>
          <w:color w:val="2E74B5"/>
        </w:rPr>
        <w:t xml:space="preserve"> </w:t>
      </w:r>
      <w:r w:rsidRPr="00A34B00">
        <w:rPr>
          <w:color w:val="2E74B5"/>
        </w:rPr>
        <w:t>âmbito</w:t>
      </w:r>
      <w:proofErr w:type="gramEnd"/>
      <w:r w:rsidRPr="00A34B00">
        <w:rPr>
          <w:color w:val="2E74B5"/>
        </w:rPr>
        <w:t xml:space="preserve"> de aplicação. Ex.: aplicável para empresa, departamento, </w:t>
      </w:r>
      <w:proofErr w:type="gramStart"/>
      <w:r w:rsidRPr="00A34B00">
        <w:rPr>
          <w:color w:val="2E74B5"/>
        </w:rPr>
        <w:t>etc.</w:t>
      </w:r>
      <w:r w:rsidR="007C2CCD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74819071" w14:textId="77777777" w:rsidR="004738A3" w:rsidRPr="00A34B00" w:rsidRDefault="004738A3" w:rsidP="0034082D">
      <w:pPr>
        <w:rPr>
          <w:color w:val="2E74B5"/>
        </w:rPr>
      </w:pPr>
    </w:p>
    <w:p w14:paraId="298F2F4C" w14:textId="77777777" w:rsidR="005575AB" w:rsidRDefault="005575AB" w:rsidP="00920DF6">
      <w:pPr>
        <w:pStyle w:val="Ttulo1"/>
      </w:pPr>
      <w:bookmarkStart w:id="5" w:name="_Toc444874130"/>
      <w:bookmarkStart w:id="6" w:name="_Toc32362490"/>
      <w:r w:rsidRPr="00920DF6">
        <w:t>Terminologia</w:t>
      </w:r>
      <w:bookmarkEnd w:id="5"/>
      <w:bookmarkEnd w:id="6"/>
    </w:p>
    <w:p w14:paraId="75162DFA" w14:textId="77777777" w:rsidR="00ED5E6B" w:rsidRPr="00ED5E6B" w:rsidRDefault="00ED5E6B" w:rsidP="00ED5E6B">
      <w:r>
        <w:t>As definições de termos e siglas utilizados neste documento</w:t>
      </w:r>
      <w:r w:rsidR="00C441AB">
        <w:t>.</w:t>
      </w:r>
    </w:p>
    <w:p w14:paraId="6EEED8F0" w14:textId="77777777" w:rsidR="005575AB" w:rsidRPr="000F5BAB" w:rsidRDefault="005575AB" w:rsidP="002A0595">
      <w:pPr>
        <w:pStyle w:val="Ttulo1"/>
      </w:pPr>
      <w:bookmarkStart w:id="7" w:name="_Toc444874131"/>
      <w:bookmarkStart w:id="8" w:name="_Toc32362491"/>
      <w:r w:rsidRPr="000F5BAB">
        <w:t>Fluxograma</w:t>
      </w:r>
      <w:bookmarkEnd w:id="7"/>
      <w:r w:rsidR="00BE78D5">
        <w:t xml:space="preserve"> e Processos Relacionados</w:t>
      </w:r>
      <w:bookmarkEnd w:id="8"/>
    </w:p>
    <w:p w14:paraId="5C05589C" w14:textId="77777777" w:rsidR="005575AB" w:rsidRDefault="00757D33" w:rsidP="00D04D20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210009">
        <w:rPr>
          <w:color w:val="2E74B5"/>
        </w:rPr>
        <w:t xml:space="preserve"> </w:t>
      </w:r>
      <w:r w:rsidRPr="00A34B00">
        <w:rPr>
          <w:color w:val="2E74B5"/>
        </w:rPr>
        <w:t>incluir</w:t>
      </w:r>
      <w:proofErr w:type="gramEnd"/>
      <w:r w:rsidRPr="00A34B00">
        <w:rPr>
          <w:color w:val="2E74B5"/>
        </w:rPr>
        <w:t xml:space="preserve"> imagem do fluxograma desenvolvido em </w:t>
      </w:r>
      <w:proofErr w:type="spellStart"/>
      <w:proofErr w:type="gramStart"/>
      <w:r w:rsidRPr="00A34B00">
        <w:rPr>
          <w:color w:val="2E74B5"/>
        </w:rPr>
        <w:t>bizzagi</w:t>
      </w:r>
      <w:proofErr w:type="spellEnd"/>
      <w:r w:rsidR="00210009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54254864" w14:textId="77777777" w:rsidR="004738A3" w:rsidRPr="00A34B00" w:rsidRDefault="004738A3" w:rsidP="00D04D20">
      <w:pPr>
        <w:rPr>
          <w:color w:val="2E74B5"/>
        </w:rPr>
      </w:pPr>
    </w:p>
    <w:p w14:paraId="3556F780" w14:textId="77777777" w:rsidR="005575AB" w:rsidRPr="000F5BAB" w:rsidRDefault="00C441AB" w:rsidP="000F5BAB">
      <w:pPr>
        <w:pStyle w:val="Ttulo1"/>
      </w:pPr>
      <w:bookmarkStart w:id="9" w:name="_Toc32362492"/>
      <w:r>
        <w:t>Ações de Comunicação</w:t>
      </w:r>
      <w:bookmarkEnd w:id="9"/>
    </w:p>
    <w:p w14:paraId="6461B4CD" w14:textId="77777777" w:rsidR="00BE78D5" w:rsidRPr="00BE78D5" w:rsidRDefault="00C441AB" w:rsidP="00C46C93">
      <w:pPr>
        <w:pStyle w:val="Ttulo1"/>
        <w:numPr>
          <w:ilvl w:val="1"/>
          <w:numId w:val="2"/>
        </w:numPr>
      </w:pPr>
      <w:bookmarkStart w:id="10" w:name="_Toc32362493"/>
      <w:r>
        <w:t>Definições de Responsáveis</w:t>
      </w:r>
      <w:bookmarkEnd w:id="10"/>
    </w:p>
    <w:p w14:paraId="13620B5F" w14:textId="77777777" w:rsidR="00BE78D5" w:rsidRDefault="00BE78D5" w:rsidP="00BE78D5">
      <w:pPr>
        <w:rPr>
          <w:color w:val="2E74B5"/>
        </w:rPr>
      </w:pPr>
      <w:bookmarkStart w:id="11" w:name="_Hlk32361403"/>
      <w:proofErr w:type="gramStart"/>
      <w:r w:rsidRPr="00442647">
        <w:rPr>
          <w:color w:val="2E74B5"/>
        </w:rPr>
        <w:t>[ descrever</w:t>
      </w:r>
      <w:proofErr w:type="gramEnd"/>
      <w:r w:rsidRPr="00442647">
        <w:rPr>
          <w:color w:val="2E74B5"/>
        </w:rPr>
        <w:t xml:space="preserve"> ]</w:t>
      </w:r>
    </w:p>
    <w:p w14:paraId="335AE865" w14:textId="77777777" w:rsidR="004738A3" w:rsidRDefault="004738A3" w:rsidP="00BE78D5">
      <w:pPr>
        <w:rPr>
          <w:color w:val="2E74B5"/>
        </w:rPr>
      </w:pPr>
    </w:p>
    <w:p w14:paraId="41923CF7" w14:textId="77777777" w:rsidR="00C46C93" w:rsidRDefault="00C441AB" w:rsidP="00C46C93">
      <w:pPr>
        <w:pStyle w:val="Ttulo1"/>
        <w:numPr>
          <w:ilvl w:val="1"/>
          <w:numId w:val="2"/>
        </w:numPr>
      </w:pPr>
      <w:bookmarkStart w:id="12" w:name="_Toc80789742"/>
      <w:bookmarkStart w:id="13" w:name="_Toc32362494"/>
      <w:bookmarkStart w:id="14" w:name="_Toc444874149"/>
      <w:bookmarkEnd w:id="11"/>
      <w:r>
        <w:t>Canais de Comunicação</w:t>
      </w:r>
      <w:bookmarkEnd w:id="12"/>
      <w:bookmarkEnd w:id="13"/>
    </w:p>
    <w:p w14:paraId="22399424" w14:textId="77777777" w:rsidR="00C46C93" w:rsidRDefault="00C46C93" w:rsidP="00C46C9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620"/>
        <w:gridCol w:w="1618"/>
        <w:gridCol w:w="1610"/>
        <w:gridCol w:w="1694"/>
        <w:gridCol w:w="1494"/>
      </w:tblGrid>
      <w:tr w:rsidR="00A914D6" w:rsidRPr="00CF42D0" w14:paraId="385AFEAC" w14:textId="77777777" w:rsidTr="00CF42D0">
        <w:tc>
          <w:tcPr>
            <w:tcW w:w="873" w:type="pct"/>
            <w:shd w:val="clear" w:color="auto" w:fill="2F5496"/>
          </w:tcPr>
          <w:p w14:paraId="15F4FCB3" w14:textId="77777777" w:rsidR="00A914D6" w:rsidRPr="00CF42D0" w:rsidRDefault="00A914D6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Entidade</w:t>
            </w:r>
          </w:p>
        </w:tc>
        <w:tc>
          <w:tcPr>
            <w:tcW w:w="832" w:type="pct"/>
            <w:shd w:val="clear" w:color="auto" w:fill="2F5496"/>
          </w:tcPr>
          <w:p w14:paraId="728F2DC6" w14:textId="77777777" w:rsidR="00A914D6" w:rsidRPr="00CF42D0" w:rsidRDefault="00A914D6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Prioridade de Comunicação</w:t>
            </w:r>
          </w:p>
        </w:tc>
        <w:tc>
          <w:tcPr>
            <w:tcW w:w="831" w:type="pct"/>
            <w:shd w:val="clear" w:color="auto" w:fill="2F5496"/>
          </w:tcPr>
          <w:p w14:paraId="79DC0175" w14:textId="77777777" w:rsidR="00A914D6" w:rsidRPr="00CF42D0" w:rsidRDefault="00A914D6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Nome</w:t>
            </w:r>
          </w:p>
        </w:tc>
        <w:tc>
          <w:tcPr>
            <w:tcW w:w="827" w:type="pct"/>
            <w:shd w:val="clear" w:color="auto" w:fill="2F5496"/>
          </w:tcPr>
          <w:p w14:paraId="0830E184" w14:textId="77777777" w:rsidR="00A914D6" w:rsidRPr="00CF42D0" w:rsidRDefault="00A914D6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Cargo</w:t>
            </w:r>
          </w:p>
        </w:tc>
        <w:tc>
          <w:tcPr>
            <w:tcW w:w="870" w:type="pct"/>
            <w:shd w:val="clear" w:color="auto" w:fill="2F5496"/>
          </w:tcPr>
          <w:p w14:paraId="564829BE" w14:textId="77777777" w:rsidR="00A914D6" w:rsidRPr="00CF42D0" w:rsidRDefault="00A914D6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Telefone</w:t>
            </w:r>
          </w:p>
        </w:tc>
        <w:tc>
          <w:tcPr>
            <w:tcW w:w="767" w:type="pct"/>
            <w:shd w:val="clear" w:color="auto" w:fill="2F5496"/>
          </w:tcPr>
          <w:p w14:paraId="29763EFB" w14:textId="77777777" w:rsidR="00A914D6" w:rsidRPr="00CF42D0" w:rsidRDefault="00A914D6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E-mail</w:t>
            </w:r>
          </w:p>
        </w:tc>
      </w:tr>
      <w:tr w:rsidR="00A914D6" w:rsidRPr="00CF42D0" w14:paraId="79D4A534" w14:textId="77777777" w:rsidTr="00CF42D0">
        <w:tc>
          <w:tcPr>
            <w:tcW w:w="873" w:type="pct"/>
          </w:tcPr>
          <w:p w14:paraId="15E8DE02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2199BE2E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2221C12E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03FCCCB8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14465B81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6A31213A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</w:tr>
      <w:tr w:rsidR="00A914D6" w:rsidRPr="00CF42D0" w14:paraId="27CB519A" w14:textId="77777777" w:rsidTr="00CF42D0">
        <w:tc>
          <w:tcPr>
            <w:tcW w:w="873" w:type="pct"/>
          </w:tcPr>
          <w:p w14:paraId="6DD2B4BF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476D0324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3C1E4A61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71183DF5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4A0DCE39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0EAD420B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</w:tr>
      <w:tr w:rsidR="00A914D6" w:rsidRPr="00CF42D0" w14:paraId="25587A42" w14:textId="77777777" w:rsidTr="00CF42D0">
        <w:tc>
          <w:tcPr>
            <w:tcW w:w="873" w:type="pct"/>
          </w:tcPr>
          <w:p w14:paraId="3E063DDD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1080149D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1CA38FE6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49D41B42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69268F5C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0756BB34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</w:tr>
      <w:tr w:rsidR="00A914D6" w:rsidRPr="00CF42D0" w14:paraId="5F7956E4" w14:textId="77777777" w:rsidTr="00CF42D0">
        <w:tc>
          <w:tcPr>
            <w:tcW w:w="873" w:type="pct"/>
          </w:tcPr>
          <w:p w14:paraId="4E56EA93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7771F6DF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6A18B14F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50571DE8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392330F0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161930FF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</w:tr>
      <w:tr w:rsidR="00A914D6" w:rsidRPr="00CF42D0" w14:paraId="39917918" w14:textId="77777777" w:rsidTr="00CF42D0">
        <w:tc>
          <w:tcPr>
            <w:tcW w:w="873" w:type="pct"/>
          </w:tcPr>
          <w:p w14:paraId="4D0741C4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2A72ED59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16082D73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52C45E82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526A70E0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58791E6F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</w:tr>
      <w:tr w:rsidR="00A914D6" w:rsidRPr="00CF42D0" w14:paraId="77E4E351" w14:textId="77777777" w:rsidTr="00CF42D0">
        <w:tc>
          <w:tcPr>
            <w:tcW w:w="873" w:type="pct"/>
          </w:tcPr>
          <w:p w14:paraId="1CDF4F5C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3DF43465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5C8AD477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5505C7E6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59D2A742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01676D9D" w14:textId="77777777" w:rsidR="00A914D6" w:rsidRPr="00CF42D0" w:rsidRDefault="00A914D6" w:rsidP="00CF42D0">
            <w:pPr>
              <w:ind w:left="0"/>
              <w:rPr>
                <w:color w:val="2E74B5"/>
              </w:rPr>
            </w:pPr>
          </w:p>
        </w:tc>
      </w:tr>
    </w:tbl>
    <w:p w14:paraId="22F19EFA" w14:textId="77777777" w:rsidR="004738A3" w:rsidRPr="00C46C93" w:rsidRDefault="004738A3" w:rsidP="00C46C93">
      <w:pPr>
        <w:rPr>
          <w:color w:val="2E74B5"/>
        </w:rPr>
      </w:pPr>
    </w:p>
    <w:p w14:paraId="2A6CA846" w14:textId="77777777" w:rsidR="00C46C93" w:rsidRDefault="00C441AB" w:rsidP="00C441AB">
      <w:pPr>
        <w:pStyle w:val="Ttulo1"/>
        <w:numPr>
          <w:ilvl w:val="1"/>
          <w:numId w:val="2"/>
        </w:numPr>
      </w:pPr>
      <w:bookmarkStart w:id="15" w:name="_Toc32362495"/>
      <w:r>
        <w:t xml:space="preserve">Envolvidos </w:t>
      </w:r>
      <w:r w:rsidR="00C46C93">
        <w:t xml:space="preserve">[DESCREVER </w:t>
      </w:r>
      <w:r>
        <w:t>TODOS</w:t>
      </w:r>
      <w:r w:rsidR="00C46C93">
        <w:t>]</w:t>
      </w:r>
      <w:bookmarkEnd w:id="15"/>
    </w:p>
    <w:p w14:paraId="25805BE6" w14:textId="77777777" w:rsidR="00C46C93" w:rsidRDefault="00C46C93" w:rsidP="00C46C9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620"/>
        <w:gridCol w:w="1618"/>
        <w:gridCol w:w="1610"/>
        <w:gridCol w:w="1694"/>
        <w:gridCol w:w="1494"/>
      </w:tblGrid>
      <w:tr w:rsidR="00603A14" w:rsidRPr="00CF42D0" w14:paraId="089CE388" w14:textId="77777777" w:rsidTr="00CF42D0">
        <w:tc>
          <w:tcPr>
            <w:tcW w:w="873" w:type="pct"/>
            <w:shd w:val="clear" w:color="auto" w:fill="2F5496"/>
          </w:tcPr>
          <w:p w14:paraId="4852518F" w14:textId="77777777" w:rsidR="00603A14" w:rsidRPr="00CF42D0" w:rsidRDefault="00603A14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lastRenderedPageBreak/>
              <w:t>Entidade</w:t>
            </w:r>
          </w:p>
        </w:tc>
        <w:tc>
          <w:tcPr>
            <w:tcW w:w="832" w:type="pct"/>
            <w:shd w:val="clear" w:color="auto" w:fill="2F5496"/>
          </w:tcPr>
          <w:p w14:paraId="190FADF9" w14:textId="77777777" w:rsidR="00603A14" w:rsidRPr="00CF42D0" w:rsidRDefault="00603A14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Prioridade de Comunicação</w:t>
            </w:r>
          </w:p>
        </w:tc>
        <w:tc>
          <w:tcPr>
            <w:tcW w:w="831" w:type="pct"/>
            <w:shd w:val="clear" w:color="auto" w:fill="2F5496"/>
          </w:tcPr>
          <w:p w14:paraId="0991E6D4" w14:textId="77777777" w:rsidR="00603A14" w:rsidRPr="00CF42D0" w:rsidRDefault="00603A14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Nome</w:t>
            </w:r>
          </w:p>
        </w:tc>
        <w:tc>
          <w:tcPr>
            <w:tcW w:w="827" w:type="pct"/>
            <w:shd w:val="clear" w:color="auto" w:fill="2F5496"/>
          </w:tcPr>
          <w:p w14:paraId="3D50FD6D" w14:textId="77777777" w:rsidR="00603A14" w:rsidRPr="00CF42D0" w:rsidRDefault="00603A14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Cargo</w:t>
            </w:r>
          </w:p>
        </w:tc>
        <w:tc>
          <w:tcPr>
            <w:tcW w:w="870" w:type="pct"/>
            <w:shd w:val="clear" w:color="auto" w:fill="2F5496"/>
          </w:tcPr>
          <w:p w14:paraId="67171117" w14:textId="77777777" w:rsidR="00603A14" w:rsidRPr="00CF42D0" w:rsidRDefault="00603A14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Telefone</w:t>
            </w:r>
          </w:p>
        </w:tc>
        <w:tc>
          <w:tcPr>
            <w:tcW w:w="767" w:type="pct"/>
            <w:shd w:val="clear" w:color="auto" w:fill="2F5496"/>
          </w:tcPr>
          <w:p w14:paraId="7AF79F08" w14:textId="77777777" w:rsidR="00603A14" w:rsidRPr="00CF42D0" w:rsidRDefault="00603A14" w:rsidP="00CF42D0">
            <w:pPr>
              <w:ind w:left="0"/>
              <w:jc w:val="center"/>
              <w:rPr>
                <w:b/>
                <w:bCs/>
              </w:rPr>
            </w:pPr>
            <w:r w:rsidRPr="00CF42D0">
              <w:rPr>
                <w:b/>
                <w:bCs/>
              </w:rPr>
              <w:t>E-mail</w:t>
            </w:r>
          </w:p>
        </w:tc>
      </w:tr>
      <w:tr w:rsidR="00603A14" w:rsidRPr="00CF42D0" w14:paraId="4CA83CED" w14:textId="77777777" w:rsidTr="00CF42D0">
        <w:tc>
          <w:tcPr>
            <w:tcW w:w="873" w:type="pct"/>
          </w:tcPr>
          <w:p w14:paraId="05D181FF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5174BFD8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06F0A1C1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587A2C3F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6200637F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43F5ED95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</w:tr>
      <w:tr w:rsidR="00603A14" w:rsidRPr="00CF42D0" w14:paraId="0210DB6D" w14:textId="77777777" w:rsidTr="00CF42D0">
        <w:tc>
          <w:tcPr>
            <w:tcW w:w="873" w:type="pct"/>
          </w:tcPr>
          <w:p w14:paraId="6D363B18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5485F03E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315E6359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0D162B98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26932D07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773331F7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</w:tr>
      <w:tr w:rsidR="00603A14" w:rsidRPr="00CF42D0" w14:paraId="6ED4A9AE" w14:textId="77777777" w:rsidTr="00CF42D0">
        <w:tc>
          <w:tcPr>
            <w:tcW w:w="873" w:type="pct"/>
          </w:tcPr>
          <w:p w14:paraId="5BBEA077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3B1ED418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28BB658D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38339AFB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2ECD50F9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15A8265E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</w:tr>
      <w:tr w:rsidR="00603A14" w:rsidRPr="00CF42D0" w14:paraId="74F3E245" w14:textId="77777777" w:rsidTr="00CF42D0">
        <w:tc>
          <w:tcPr>
            <w:tcW w:w="873" w:type="pct"/>
          </w:tcPr>
          <w:p w14:paraId="6F7E67A0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5F5A6939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2A83928A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14998204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601D8AAC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685DE3AA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</w:tr>
      <w:tr w:rsidR="00603A14" w:rsidRPr="00CF42D0" w14:paraId="331AFC79" w14:textId="77777777" w:rsidTr="00CF42D0">
        <w:tc>
          <w:tcPr>
            <w:tcW w:w="873" w:type="pct"/>
          </w:tcPr>
          <w:p w14:paraId="4B3C7863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69E3499A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4F8B7867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3496F0FE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1DA8177E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549A00BC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</w:tr>
      <w:tr w:rsidR="00603A14" w:rsidRPr="00CF42D0" w14:paraId="18360BDA" w14:textId="77777777" w:rsidTr="00CF42D0">
        <w:tc>
          <w:tcPr>
            <w:tcW w:w="873" w:type="pct"/>
          </w:tcPr>
          <w:p w14:paraId="2D546F12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2" w:type="pct"/>
          </w:tcPr>
          <w:p w14:paraId="1B35D976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31" w:type="pct"/>
          </w:tcPr>
          <w:p w14:paraId="7BE44820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27" w:type="pct"/>
          </w:tcPr>
          <w:p w14:paraId="7FAFDFAB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870" w:type="pct"/>
          </w:tcPr>
          <w:p w14:paraId="1924A0A1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  <w:tc>
          <w:tcPr>
            <w:tcW w:w="767" w:type="pct"/>
          </w:tcPr>
          <w:p w14:paraId="2D32FD8E" w14:textId="77777777" w:rsidR="00603A14" w:rsidRPr="00CF42D0" w:rsidRDefault="00603A14" w:rsidP="00CF42D0">
            <w:pPr>
              <w:ind w:left="0"/>
              <w:rPr>
                <w:color w:val="2E74B5"/>
              </w:rPr>
            </w:pPr>
          </w:p>
        </w:tc>
      </w:tr>
    </w:tbl>
    <w:p w14:paraId="6C7166CF" w14:textId="77777777" w:rsidR="004738A3" w:rsidRPr="00C46C93" w:rsidRDefault="004738A3" w:rsidP="00C46C93">
      <w:pPr>
        <w:rPr>
          <w:color w:val="2E74B5"/>
        </w:rPr>
      </w:pPr>
    </w:p>
    <w:p w14:paraId="55821161" w14:textId="77777777" w:rsidR="004738A3" w:rsidRDefault="004738A3" w:rsidP="00C46C93">
      <w:pPr>
        <w:rPr>
          <w:color w:val="2E74B5"/>
        </w:rPr>
      </w:pPr>
    </w:p>
    <w:p w14:paraId="79E18B94" w14:textId="77777777" w:rsidR="00C46C93" w:rsidRDefault="00C46C93" w:rsidP="00C46C93">
      <w:pPr>
        <w:pStyle w:val="Ttulo1"/>
        <w:numPr>
          <w:ilvl w:val="1"/>
          <w:numId w:val="2"/>
        </w:numPr>
      </w:pPr>
      <w:bookmarkStart w:id="16" w:name="_Toc32362496"/>
      <w:r>
        <w:t>[DESCREVA CENÁRIOS DE OCORRÊNCIA DOS INCIDENTES]</w:t>
      </w:r>
      <w:bookmarkEnd w:id="16"/>
    </w:p>
    <w:p w14:paraId="5CB4A8B2" w14:textId="77777777" w:rsidR="00C46C93" w:rsidRDefault="00C46C93" w:rsidP="00C46C9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19B89F4A" w14:textId="77777777" w:rsidR="004738A3" w:rsidRPr="00C46C93" w:rsidRDefault="004738A3" w:rsidP="00C46C93">
      <w:pPr>
        <w:rPr>
          <w:color w:val="2E74B5"/>
        </w:rPr>
      </w:pPr>
    </w:p>
    <w:p w14:paraId="5AC39F91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17" w:name="_Toc32362497"/>
      <w:r>
        <w:t>[DESCREVA ATIVIDADES DURANTE ESTA OCORRÊNCIA]</w:t>
      </w:r>
      <w:bookmarkEnd w:id="17"/>
    </w:p>
    <w:p w14:paraId="1DCD54AC" w14:textId="77777777" w:rsidR="004738A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6935F98A" w14:textId="77777777" w:rsidR="004738A3" w:rsidRPr="00C46C93" w:rsidRDefault="004738A3" w:rsidP="004738A3">
      <w:pPr>
        <w:rPr>
          <w:color w:val="2E74B5"/>
        </w:rPr>
      </w:pPr>
    </w:p>
    <w:p w14:paraId="56B2FFAB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18" w:name="_Toc32362498"/>
      <w:r>
        <w:t xml:space="preserve">[COLETAR TODAS AS EVIDÊNCIAS </w:t>
      </w:r>
      <w:r w:rsidR="00A914D6">
        <w:t>POSSÍVEIS DA COMUNICAÇÃO</w:t>
      </w:r>
      <w:r>
        <w:t>]</w:t>
      </w:r>
      <w:bookmarkEnd w:id="18"/>
    </w:p>
    <w:p w14:paraId="2C07297A" w14:textId="77777777" w:rsidR="004738A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29CEE571" w14:textId="77777777" w:rsidR="004738A3" w:rsidRDefault="004738A3" w:rsidP="004738A3">
      <w:pPr>
        <w:rPr>
          <w:color w:val="2E74B5"/>
        </w:rPr>
      </w:pPr>
    </w:p>
    <w:p w14:paraId="0144FBC4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19" w:name="_Toc32362499"/>
      <w:r>
        <w:t>[</w:t>
      </w:r>
      <w:r w:rsidR="007029D3">
        <w:t xml:space="preserve">COMUNICAÇÃO </w:t>
      </w:r>
      <w:r w:rsidR="00A914D6">
        <w:t xml:space="preserve">APÓS </w:t>
      </w:r>
      <w:r>
        <w:t>RESTAURAR O CENÁRIO]</w:t>
      </w:r>
      <w:bookmarkEnd w:id="19"/>
    </w:p>
    <w:p w14:paraId="4E7B4E44" w14:textId="77777777" w:rsidR="004738A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6B766C28" w14:textId="77777777" w:rsidR="004738A3" w:rsidRPr="00C46C93" w:rsidRDefault="004738A3" w:rsidP="004738A3">
      <w:pPr>
        <w:rPr>
          <w:color w:val="2E74B5"/>
        </w:rPr>
      </w:pPr>
    </w:p>
    <w:p w14:paraId="39201D96" w14:textId="77777777" w:rsidR="004738A3" w:rsidRDefault="004738A3" w:rsidP="004738A3">
      <w:pPr>
        <w:pStyle w:val="Ttulo1"/>
        <w:numPr>
          <w:ilvl w:val="1"/>
          <w:numId w:val="2"/>
        </w:numPr>
      </w:pPr>
      <w:bookmarkStart w:id="20" w:name="_Toc32362500"/>
      <w:r>
        <w:t>[PROCESSO DE GUARDAR AS LIÇÕES APRENDIDAS DO INCIDENTE OCORRIDO]</w:t>
      </w:r>
      <w:bookmarkEnd w:id="20"/>
    </w:p>
    <w:p w14:paraId="201BE26E" w14:textId="77777777" w:rsidR="004738A3" w:rsidRPr="00C46C93" w:rsidRDefault="004738A3" w:rsidP="004738A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68CA4EC1" w14:textId="77777777" w:rsidR="00D43D7F" w:rsidRDefault="00D43D7F" w:rsidP="00D43D7F"/>
    <w:p w14:paraId="343C362E" w14:textId="77777777" w:rsidR="007029D3" w:rsidRDefault="007029D3" w:rsidP="007029D3">
      <w:pPr>
        <w:pStyle w:val="Ttulo1"/>
        <w:numPr>
          <w:ilvl w:val="1"/>
          <w:numId w:val="2"/>
        </w:numPr>
      </w:pPr>
      <w:bookmarkStart w:id="21" w:name="_Toc32362501"/>
      <w:r>
        <w:t>[ATUALIZAÇÃO DE RELATÓRIOS DE IMPACTO EM RELAÇÃO AO PROCESSO / CENÁRIO IMPACTADO]</w:t>
      </w:r>
      <w:bookmarkEnd w:id="21"/>
    </w:p>
    <w:p w14:paraId="04F7440D" w14:textId="77777777" w:rsidR="007029D3" w:rsidRPr="00C46C93" w:rsidRDefault="007029D3" w:rsidP="007029D3">
      <w:pPr>
        <w:rPr>
          <w:color w:val="2E74B5"/>
        </w:rPr>
      </w:pPr>
      <w:proofErr w:type="gramStart"/>
      <w:r w:rsidRPr="00C46C93">
        <w:rPr>
          <w:color w:val="2E74B5"/>
        </w:rPr>
        <w:t>[ descrever</w:t>
      </w:r>
      <w:proofErr w:type="gramEnd"/>
      <w:r w:rsidRPr="00C46C93">
        <w:rPr>
          <w:color w:val="2E74B5"/>
        </w:rPr>
        <w:t xml:space="preserve"> ]</w:t>
      </w:r>
    </w:p>
    <w:p w14:paraId="1CFA6930" w14:textId="77777777" w:rsidR="007029D3" w:rsidRPr="00D43D7F" w:rsidRDefault="007029D3" w:rsidP="00D43D7F"/>
    <w:p w14:paraId="4DA20E55" w14:textId="77777777" w:rsidR="005575AB" w:rsidRPr="000F5BAB" w:rsidRDefault="00346AA1" w:rsidP="000F5BAB">
      <w:pPr>
        <w:pStyle w:val="Ttulo1"/>
      </w:pPr>
      <w:bookmarkStart w:id="22" w:name="_Toc32362502"/>
      <w:r>
        <w:t>Documentação de Referência</w:t>
      </w:r>
      <w:bookmarkEnd w:id="14"/>
      <w:bookmarkEnd w:id="22"/>
    </w:p>
    <w:p w14:paraId="5D0CC00C" w14:textId="77777777" w:rsidR="005575AB" w:rsidRDefault="008C6DF2" w:rsidP="00D04D20">
      <w:pPr>
        <w:rPr>
          <w:color w:val="2E74B5"/>
        </w:rPr>
      </w:pPr>
      <w:proofErr w:type="gramStart"/>
      <w:r w:rsidRPr="00A34B00">
        <w:rPr>
          <w:color w:val="2E74B5"/>
        </w:rPr>
        <w:t>[</w:t>
      </w:r>
      <w:r w:rsidR="00F36E4A">
        <w:rPr>
          <w:color w:val="2E74B5"/>
        </w:rPr>
        <w:t xml:space="preserve"> </w:t>
      </w:r>
      <w:r w:rsidR="00785F2F">
        <w:rPr>
          <w:color w:val="2E74B5"/>
        </w:rPr>
        <w:t>identificar</w:t>
      </w:r>
      <w:proofErr w:type="gramEnd"/>
      <w:r w:rsidR="00785F2F">
        <w:rPr>
          <w:color w:val="2E74B5"/>
        </w:rPr>
        <w:t xml:space="preserve"> as referências </w:t>
      </w:r>
      <w:r w:rsidR="00346AA1">
        <w:rPr>
          <w:color w:val="2E74B5"/>
        </w:rPr>
        <w:t>utilizadas para execução desta instrução de trabalho</w:t>
      </w:r>
      <w:r w:rsidR="00BA4C6C">
        <w:rPr>
          <w:color w:val="2E74B5"/>
        </w:rPr>
        <w:t xml:space="preserve">. Ex.: </w:t>
      </w:r>
      <w:r w:rsidR="00557A6C">
        <w:rPr>
          <w:color w:val="2E74B5"/>
        </w:rPr>
        <w:t xml:space="preserve">legislação, licitação, </w:t>
      </w:r>
      <w:proofErr w:type="spellStart"/>
      <w:proofErr w:type="gramStart"/>
      <w:r w:rsidR="00ED066A">
        <w:rPr>
          <w:color w:val="2E74B5"/>
        </w:rPr>
        <w:t>etc</w:t>
      </w:r>
      <w:proofErr w:type="spellEnd"/>
      <w:r w:rsidR="00F36E4A">
        <w:rPr>
          <w:color w:val="2E74B5"/>
        </w:rPr>
        <w:t xml:space="preserve"> </w:t>
      </w:r>
      <w:r w:rsidRPr="00A34B00">
        <w:rPr>
          <w:color w:val="2E74B5"/>
        </w:rPr>
        <w:t>]</w:t>
      </w:r>
      <w:proofErr w:type="gramEnd"/>
    </w:p>
    <w:p w14:paraId="4D307F26" w14:textId="77777777" w:rsidR="006C1E13" w:rsidRDefault="006C1E13" w:rsidP="006C1E13">
      <w:pPr>
        <w:pStyle w:val="Ttulo1"/>
      </w:pPr>
      <w:bookmarkStart w:id="23" w:name="_Toc444874150"/>
      <w:bookmarkStart w:id="24" w:name="_Toc32362503"/>
      <w:r>
        <w:t>Histórico do Documento</w:t>
      </w:r>
      <w:bookmarkEnd w:id="23"/>
      <w:bookmarkEnd w:id="24"/>
    </w:p>
    <w:p w14:paraId="588AB922" w14:textId="77777777" w:rsidR="006C1E13" w:rsidRPr="00740869" w:rsidRDefault="006C1E13" w:rsidP="006C1E13"/>
    <w:tbl>
      <w:tblPr>
        <w:tblW w:w="99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673"/>
        <w:gridCol w:w="2171"/>
        <w:gridCol w:w="4876"/>
      </w:tblGrid>
      <w:tr w:rsidR="006C1E13" w:rsidRPr="002B2C5E" w14:paraId="5F1366A9" w14:textId="77777777" w:rsidTr="003D7094">
        <w:trPr>
          <w:trHeight w:val="256"/>
        </w:trPr>
        <w:tc>
          <w:tcPr>
            <w:tcW w:w="1242" w:type="dxa"/>
          </w:tcPr>
          <w:p w14:paraId="5CED2F82" w14:textId="77777777" w:rsidR="006C1E13" w:rsidRPr="00036028" w:rsidRDefault="006C1E13" w:rsidP="003D7094">
            <w:pPr>
              <w:pStyle w:val="Corpodetexto"/>
              <w:spacing w:after="0"/>
              <w:ind w:left="0"/>
              <w:jc w:val="center"/>
              <w:rPr>
                <w:b/>
                <w:bCs/>
                <w:color w:val="000000"/>
                <w:sz w:val="22"/>
                <w:szCs w:val="20"/>
              </w:rPr>
            </w:pPr>
            <w:r w:rsidRPr="00036028">
              <w:rPr>
                <w:b/>
                <w:bCs/>
                <w:color w:val="000000"/>
                <w:sz w:val="22"/>
                <w:szCs w:val="20"/>
              </w:rPr>
              <w:t>Data</w:t>
            </w:r>
          </w:p>
        </w:tc>
        <w:tc>
          <w:tcPr>
            <w:tcW w:w="1673" w:type="dxa"/>
          </w:tcPr>
          <w:p w14:paraId="1244661F" w14:textId="77777777" w:rsidR="006C1E13" w:rsidRPr="00036028" w:rsidRDefault="006C1E13" w:rsidP="003D7094">
            <w:pPr>
              <w:spacing w:after="0"/>
              <w:ind w:left="0"/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Versão</w:t>
            </w:r>
          </w:p>
        </w:tc>
        <w:tc>
          <w:tcPr>
            <w:tcW w:w="2171" w:type="dxa"/>
          </w:tcPr>
          <w:p w14:paraId="650E6935" w14:textId="77777777" w:rsidR="006C1E13" w:rsidRPr="00036028" w:rsidRDefault="006C1E13" w:rsidP="003D7094">
            <w:pPr>
              <w:spacing w:after="0"/>
              <w:ind w:left="0"/>
              <w:jc w:val="center"/>
              <w:rPr>
                <w:b/>
                <w:color w:val="000000"/>
                <w:szCs w:val="20"/>
              </w:rPr>
            </w:pPr>
            <w:r w:rsidRPr="00036028">
              <w:rPr>
                <w:b/>
                <w:color w:val="000000"/>
                <w:szCs w:val="20"/>
              </w:rPr>
              <w:t>Autor</w:t>
            </w:r>
          </w:p>
        </w:tc>
        <w:tc>
          <w:tcPr>
            <w:tcW w:w="4876" w:type="dxa"/>
          </w:tcPr>
          <w:p w14:paraId="74E70E10" w14:textId="77777777" w:rsidR="006C1E13" w:rsidRPr="00036028" w:rsidRDefault="006C1E13" w:rsidP="003D7094">
            <w:pPr>
              <w:spacing w:after="0"/>
              <w:ind w:left="0"/>
              <w:jc w:val="center"/>
              <w:rPr>
                <w:b/>
                <w:color w:val="000000"/>
                <w:szCs w:val="20"/>
              </w:rPr>
            </w:pPr>
            <w:r w:rsidRPr="00036028">
              <w:rPr>
                <w:b/>
                <w:color w:val="000000"/>
                <w:szCs w:val="20"/>
              </w:rPr>
              <w:t>Alteração</w:t>
            </w:r>
          </w:p>
        </w:tc>
      </w:tr>
      <w:tr w:rsidR="006C1E13" w:rsidRPr="002B2C5E" w14:paraId="7399E71C" w14:textId="77777777" w:rsidTr="003D7094">
        <w:trPr>
          <w:trHeight w:val="277"/>
        </w:trPr>
        <w:tc>
          <w:tcPr>
            <w:tcW w:w="1242" w:type="dxa"/>
          </w:tcPr>
          <w:p w14:paraId="06563C23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354DBCEB" w14:textId="77777777" w:rsidR="006C1E13" w:rsidRPr="00036028" w:rsidRDefault="006C1E13" w:rsidP="003D7094">
            <w:pPr>
              <w:spacing w:after="0"/>
              <w:ind w:left="0"/>
              <w:rPr>
                <w:szCs w:val="20"/>
              </w:rPr>
            </w:pPr>
          </w:p>
        </w:tc>
        <w:tc>
          <w:tcPr>
            <w:tcW w:w="2171" w:type="dxa"/>
          </w:tcPr>
          <w:p w14:paraId="025551AD" w14:textId="77777777" w:rsidR="006C1E13" w:rsidRPr="00036028" w:rsidRDefault="006C1E13" w:rsidP="003D7094">
            <w:pPr>
              <w:spacing w:after="0"/>
              <w:ind w:left="0"/>
              <w:rPr>
                <w:szCs w:val="20"/>
              </w:rPr>
            </w:pPr>
          </w:p>
        </w:tc>
        <w:tc>
          <w:tcPr>
            <w:tcW w:w="4876" w:type="dxa"/>
          </w:tcPr>
          <w:p w14:paraId="1E2B0635" w14:textId="77777777" w:rsidR="006C1E13" w:rsidRPr="00036028" w:rsidRDefault="006C1E13" w:rsidP="003D7094">
            <w:pPr>
              <w:spacing w:after="0"/>
              <w:ind w:left="0"/>
              <w:rPr>
                <w:szCs w:val="20"/>
              </w:rPr>
            </w:pPr>
          </w:p>
        </w:tc>
      </w:tr>
      <w:tr w:rsidR="006C1E13" w:rsidRPr="002B2C5E" w14:paraId="60BB770D" w14:textId="77777777" w:rsidTr="003D7094">
        <w:trPr>
          <w:trHeight w:val="256"/>
        </w:trPr>
        <w:tc>
          <w:tcPr>
            <w:tcW w:w="1242" w:type="dxa"/>
          </w:tcPr>
          <w:p w14:paraId="7244156E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38F70B55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787A84C8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0F44E2BF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</w:tr>
      <w:tr w:rsidR="006C1E13" w:rsidRPr="002B2C5E" w14:paraId="205B94F5" w14:textId="77777777" w:rsidTr="003D7094">
        <w:trPr>
          <w:trHeight w:val="277"/>
        </w:trPr>
        <w:tc>
          <w:tcPr>
            <w:tcW w:w="1242" w:type="dxa"/>
          </w:tcPr>
          <w:p w14:paraId="12D31A5F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47A77086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7D949F7D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49B7844F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</w:tr>
      <w:tr w:rsidR="006C1E13" w:rsidRPr="002B2C5E" w14:paraId="1A04AE1E" w14:textId="77777777" w:rsidTr="003D7094">
        <w:trPr>
          <w:trHeight w:val="277"/>
        </w:trPr>
        <w:tc>
          <w:tcPr>
            <w:tcW w:w="1242" w:type="dxa"/>
          </w:tcPr>
          <w:p w14:paraId="746E2EB4" w14:textId="77777777" w:rsidR="006C1E13" w:rsidRPr="00036028" w:rsidRDefault="006C1E13" w:rsidP="003D7094">
            <w:pPr>
              <w:pStyle w:val="Corpodetexto"/>
              <w:spacing w:after="0"/>
              <w:ind w:left="0"/>
              <w:rPr>
                <w:b/>
                <w:bCs/>
                <w:color w:val="000000"/>
                <w:sz w:val="22"/>
                <w:szCs w:val="20"/>
              </w:rPr>
            </w:pPr>
          </w:p>
        </w:tc>
        <w:tc>
          <w:tcPr>
            <w:tcW w:w="1673" w:type="dxa"/>
          </w:tcPr>
          <w:p w14:paraId="420295F8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2171" w:type="dxa"/>
          </w:tcPr>
          <w:p w14:paraId="78401831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  <w:tc>
          <w:tcPr>
            <w:tcW w:w="4876" w:type="dxa"/>
          </w:tcPr>
          <w:p w14:paraId="4DED0C7B" w14:textId="77777777" w:rsidR="006C1E13" w:rsidRPr="00036028" w:rsidRDefault="006C1E13" w:rsidP="003D7094">
            <w:pPr>
              <w:spacing w:after="0"/>
              <w:ind w:left="0"/>
              <w:rPr>
                <w:color w:val="000000"/>
                <w:szCs w:val="20"/>
              </w:rPr>
            </w:pPr>
          </w:p>
        </w:tc>
      </w:tr>
    </w:tbl>
    <w:p w14:paraId="409869CC" w14:textId="77777777" w:rsidR="006C1E13" w:rsidRPr="00A34B00" w:rsidRDefault="006C1E13" w:rsidP="00D04D20">
      <w:pPr>
        <w:rPr>
          <w:color w:val="2E74B5"/>
        </w:rPr>
      </w:pPr>
    </w:p>
    <w:p w14:paraId="321F9A17" w14:textId="77777777" w:rsidR="006C1E13" w:rsidRDefault="00D23E67" w:rsidP="006C1E13">
      <w:pPr>
        <w:pStyle w:val="Ttulo1"/>
        <w:numPr>
          <w:ilvl w:val="0"/>
          <w:numId w:val="0"/>
        </w:numPr>
        <w:ind w:left="357"/>
      </w:pPr>
      <w:r>
        <w:br w:type="page"/>
      </w:r>
      <w:bookmarkStart w:id="25" w:name="_Toc444874151"/>
      <w:bookmarkStart w:id="26" w:name="_Toc32362504"/>
      <w:r w:rsidR="006C1E13">
        <w:lastRenderedPageBreak/>
        <w:t>Anexo A: Registros</w:t>
      </w:r>
      <w:bookmarkEnd w:id="25"/>
      <w:bookmarkEnd w:id="26"/>
    </w:p>
    <w:p w14:paraId="01673C2D" w14:textId="77777777" w:rsidR="006C1E13" w:rsidRDefault="006C1E13" w:rsidP="006C1E13">
      <w:pPr>
        <w:pStyle w:val="Ttulo1"/>
        <w:numPr>
          <w:ilvl w:val="0"/>
          <w:numId w:val="0"/>
        </w:numPr>
        <w:ind w:left="357"/>
      </w:pPr>
      <w:bookmarkStart w:id="27" w:name="_Toc444874152"/>
      <w:bookmarkStart w:id="28" w:name="_Toc32362505"/>
      <w:r>
        <w:t>A-</w:t>
      </w:r>
      <w:proofErr w:type="gramStart"/>
      <w:r>
        <w:t>1.Registros</w:t>
      </w:r>
      <w:bookmarkEnd w:id="27"/>
      <w:bookmarkEnd w:id="28"/>
      <w:proofErr w:type="gramEnd"/>
    </w:p>
    <w:p w14:paraId="707C3953" w14:textId="77777777" w:rsidR="006C1E13" w:rsidRPr="006C1E13" w:rsidRDefault="006C1E13" w:rsidP="006C1E13"/>
    <w:p w14:paraId="68B02115" w14:textId="77777777" w:rsidR="006C1E13" w:rsidRPr="00442647" w:rsidRDefault="006C1E13" w:rsidP="00BE6324">
      <w:pPr>
        <w:rPr>
          <w:color w:val="2E74B5"/>
        </w:rPr>
      </w:pPr>
    </w:p>
    <w:p w14:paraId="47F218A4" w14:textId="77777777" w:rsidR="00740869" w:rsidRPr="00442647" w:rsidRDefault="00740869" w:rsidP="00BE6324">
      <w:pPr>
        <w:rPr>
          <w:color w:val="2E74B5"/>
        </w:rPr>
      </w:pPr>
    </w:p>
    <w:sectPr w:rsidR="00740869" w:rsidRPr="00442647" w:rsidSect="005E2893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D14EC" w14:textId="77777777" w:rsidR="00961BB8" w:rsidRDefault="00961BB8" w:rsidP="0090056C">
      <w:pPr>
        <w:spacing w:after="0" w:line="240" w:lineRule="auto"/>
      </w:pPr>
      <w:r>
        <w:separator/>
      </w:r>
    </w:p>
  </w:endnote>
  <w:endnote w:type="continuationSeparator" w:id="0">
    <w:p w14:paraId="20B8F1D7" w14:textId="77777777" w:rsidR="00961BB8" w:rsidRDefault="00961BB8" w:rsidP="00900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A024" w14:textId="77777777" w:rsidR="0090056C" w:rsidRDefault="001F0F18" w:rsidP="00E255EA">
    <w:pPr>
      <w:pStyle w:val="Rodap"/>
      <w:jc w:val="center"/>
    </w:pPr>
    <w:hyperlink r:id="rId1" w:history="1">
      <w:r w:rsidRPr="00305B68">
        <w:rPr>
          <w:rStyle w:val="Hyperlink"/>
        </w:rPr>
        <w:br/>
      </w:r>
    </w:hyperlink>
    <w:r w:rsidR="0090056C" w:rsidRPr="0090056C">
      <w:t xml:space="preserve">Página </w:t>
    </w:r>
    <w:r w:rsidR="0090056C" w:rsidRPr="0090056C">
      <w:fldChar w:fldCharType="begin"/>
    </w:r>
    <w:r w:rsidR="0090056C" w:rsidRPr="0090056C">
      <w:instrText>PAGE  \* Arabic  \* MERGEFORMAT</w:instrText>
    </w:r>
    <w:r w:rsidR="0090056C" w:rsidRPr="0090056C">
      <w:fldChar w:fldCharType="separate"/>
    </w:r>
    <w:r w:rsidR="00DD251D">
      <w:rPr>
        <w:noProof/>
      </w:rPr>
      <w:t>1</w:t>
    </w:r>
    <w:r w:rsidR="0090056C" w:rsidRPr="0090056C">
      <w:fldChar w:fldCharType="end"/>
    </w:r>
    <w:r w:rsidR="0090056C" w:rsidRPr="0090056C">
      <w:t xml:space="preserve"> de </w:t>
    </w:r>
    <w:r w:rsidR="0090056C" w:rsidRPr="0090056C">
      <w:fldChar w:fldCharType="begin"/>
    </w:r>
    <w:r w:rsidR="0090056C" w:rsidRPr="0090056C">
      <w:instrText>NUMPAGES \ * Arábico \ * MERGEFORMAT</w:instrText>
    </w:r>
    <w:r w:rsidR="0090056C" w:rsidRPr="0090056C">
      <w:fldChar w:fldCharType="separate"/>
    </w:r>
    <w:r w:rsidR="00DD251D">
      <w:rPr>
        <w:noProof/>
      </w:rPr>
      <w:t>10</w:t>
    </w:r>
    <w:r w:rsidR="0090056C" w:rsidRPr="0090056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28A4" w14:textId="77777777" w:rsidR="00961BB8" w:rsidRDefault="00961BB8" w:rsidP="0090056C">
      <w:pPr>
        <w:spacing w:after="0" w:line="240" w:lineRule="auto"/>
      </w:pPr>
      <w:r>
        <w:separator/>
      </w:r>
    </w:p>
  </w:footnote>
  <w:footnote w:type="continuationSeparator" w:id="0">
    <w:p w14:paraId="5A22B62F" w14:textId="77777777" w:rsidR="00961BB8" w:rsidRDefault="00961BB8" w:rsidP="00900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1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4A0" w:firstRow="1" w:lastRow="0" w:firstColumn="1" w:lastColumn="0" w:noHBand="0" w:noVBand="1"/>
    </w:tblPr>
    <w:tblGrid>
      <w:gridCol w:w="1524"/>
      <w:gridCol w:w="8417"/>
    </w:tblGrid>
    <w:tr w:rsidR="00FE4420" w:rsidRPr="00C73C06" w14:paraId="64DB03EA" w14:textId="77777777" w:rsidTr="00DE3EE7">
      <w:trPr>
        <w:trHeight w:val="557"/>
      </w:trPr>
      <w:tc>
        <w:tcPr>
          <w:tcW w:w="1524" w:type="dxa"/>
          <w:vMerge w:val="restart"/>
          <w:tcBorders>
            <w:bottom w:val="single" w:sz="12" w:space="0" w:color="666666"/>
          </w:tcBorders>
          <w:hideMark/>
        </w:tcPr>
        <w:p w14:paraId="341502E6" w14:textId="6C09510A" w:rsidR="0090056C" w:rsidRPr="00036028" w:rsidRDefault="00961BB8" w:rsidP="007521CE">
          <w:pPr>
            <w:spacing w:beforeAutospacing="1" w:after="0" w:afterAutospacing="1"/>
            <w:ind w:left="0"/>
            <w:textAlignment w:val="baseline"/>
            <w:rPr>
              <w:rFonts w:eastAsia="Times New Roman" w:cs="Segoe UI"/>
              <w:b/>
              <w:bCs/>
              <w:szCs w:val="20"/>
              <w:lang w:eastAsia="pt-BR"/>
            </w:rPr>
          </w:pPr>
          <w:r>
            <w:rPr>
              <w:rFonts w:eastAsia="Times New Roman" w:cs="Arial"/>
              <w:b/>
              <w:bCs/>
              <w:noProof/>
              <w:szCs w:val="20"/>
              <w:lang w:eastAsia="pt-BR"/>
            </w:rPr>
            <w:drawing>
              <wp:inline distT="0" distB="0" distL="0" distR="0" wp14:anchorId="40A8F9F0" wp14:editId="019C80E4">
                <wp:extent cx="828675" cy="31432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tcBorders>
            <w:bottom w:val="single" w:sz="12" w:space="0" w:color="666666"/>
          </w:tcBorders>
          <w:hideMark/>
        </w:tcPr>
        <w:p w14:paraId="251D01CE" w14:textId="09AD4C96" w:rsidR="0090056C" w:rsidRPr="007521CE" w:rsidRDefault="00FA4E30" w:rsidP="007C4B40">
          <w:pPr>
            <w:spacing w:beforeAutospacing="1" w:after="0" w:afterAutospacing="1"/>
            <w:ind w:left="0"/>
            <w:jc w:val="center"/>
            <w:textAlignment w:val="baseline"/>
            <w:rPr>
              <w:rFonts w:eastAsia="Times New Roman" w:cs="Segoe UI"/>
              <w:b/>
              <w:bCs/>
              <w:sz w:val="28"/>
              <w:szCs w:val="20"/>
              <w:lang w:eastAsia="pt-BR"/>
            </w:rPr>
          </w:pPr>
          <w:r>
            <w:rPr>
              <w:rFonts w:ascii="Yu Gothic UI" w:eastAsia="Yu Gothic UI" w:hAnsi="Yu Gothic UI"/>
              <w:b/>
              <w:bCs/>
              <w:color w:val="000000" w:themeColor="text1"/>
              <w:lang w:eastAsia="pt-BR"/>
            </w:rPr>
            <w:t>ALWAYS ON DIGITAL</w:t>
          </w:r>
        </w:p>
      </w:tc>
    </w:tr>
    <w:tr w:rsidR="001D249C" w:rsidRPr="00C73C06" w14:paraId="63548FEC" w14:textId="77777777" w:rsidTr="007521CE">
      <w:trPr>
        <w:trHeight w:val="380"/>
      </w:trPr>
      <w:tc>
        <w:tcPr>
          <w:tcW w:w="1524" w:type="dxa"/>
          <w:vMerge/>
          <w:hideMark/>
        </w:tcPr>
        <w:p w14:paraId="41321E2C" w14:textId="77777777" w:rsidR="001D249C" w:rsidRPr="00036028" w:rsidRDefault="001D249C" w:rsidP="00036028">
          <w:pPr>
            <w:spacing w:after="0"/>
            <w:rPr>
              <w:rFonts w:eastAsia="Times New Roman" w:cs="Segoe UI"/>
              <w:b/>
              <w:bCs/>
              <w:szCs w:val="20"/>
              <w:lang w:eastAsia="pt-BR"/>
            </w:rPr>
          </w:pPr>
        </w:p>
      </w:tc>
      <w:tc>
        <w:tcPr>
          <w:tcW w:w="8417" w:type="dxa"/>
          <w:hideMark/>
        </w:tcPr>
        <w:p w14:paraId="3ABC429F" w14:textId="77777777" w:rsidR="001D249C" w:rsidRPr="00036028" w:rsidRDefault="001905F7" w:rsidP="004A4C55">
          <w:pPr>
            <w:tabs>
              <w:tab w:val="center" w:pos="4100"/>
              <w:tab w:val="left" w:pos="6165"/>
            </w:tabs>
            <w:spacing w:beforeAutospacing="1" w:after="0" w:afterAutospacing="1"/>
            <w:ind w:left="0"/>
            <w:jc w:val="center"/>
            <w:textAlignment w:val="baseline"/>
            <w:rPr>
              <w:rFonts w:eastAsia="Times New Roman" w:cs="Segoe UI"/>
              <w:szCs w:val="20"/>
              <w:lang w:eastAsia="pt-BR"/>
            </w:rPr>
          </w:pPr>
          <w:r w:rsidRPr="001905F7">
            <w:rPr>
              <w:rFonts w:eastAsia="Times New Roman" w:cs="Arial"/>
              <w:b/>
              <w:bCs/>
              <w:szCs w:val="20"/>
              <w:lang w:eastAsia="pt-BR"/>
            </w:rPr>
            <w:t>Modelo de Plano de Comunicação</w:t>
          </w:r>
        </w:p>
      </w:tc>
    </w:tr>
  </w:tbl>
  <w:p w14:paraId="3E22397C" w14:textId="77777777" w:rsidR="0090056C" w:rsidRDefault="009005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D44"/>
    <w:multiLevelType w:val="multilevel"/>
    <w:tmpl w:val="1626023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 w15:restartNumberingAfterBreak="0">
    <w:nsid w:val="222929F1"/>
    <w:multiLevelType w:val="hybridMultilevel"/>
    <w:tmpl w:val="176CF6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B6D89"/>
    <w:multiLevelType w:val="hybridMultilevel"/>
    <w:tmpl w:val="7BDC043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2308255">
    <w:abstractNumId w:val="1"/>
  </w:num>
  <w:num w:numId="2" w16cid:durableId="722291872">
    <w:abstractNumId w:val="0"/>
  </w:num>
  <w:num w:numId="3" w16cid:durableId="346953424">
    <w:abstractNumId w:val="2"/>
  </w:num>
  <w:num w:numId="4" w16cid:durableId="941449701">
    <w:abstractNumId w:val="0"/>
  </w:num>
  <w:num w:numId="5" w16cid:durableId="270475932">
    <w:abstractNumId w:val="0"/>
  </w:num>
  <w:num w:numId="6" w16cid:durableId="827014040">
    <w:abstractNumId w:val="0"/>
  </w:num>
  <w:num w:numId="7" w16cid:durableId="264963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15001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454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B8"/>
    <w:rsid w:val="000055A9"/>
    <w:rsid w:val="00014462"/>
    <w:rsid w:val="00016168"/>
    <w:rsid w:val="00027966"/>
    <w:rsid w:val="00036028"/>
    <w:rsid w:val="00043D79"/>
    <w:rsid w:val="000471F0"/>
    <w:rsid w:val="00060CE7"/>
    <w:rsid w:val="0007029F"/>
    <w:rsid w:val="00070657"/>
    <w:rsid w:val="000932C0"/>
    <w:rsid w:val="000A4004"/>
    <w:rsid w:val="000B385A"/>
    <w:rsid w:val="000C2ED6"/>
    <w:rsid w:val="000C71DA"/>
    <w:rsid w:val="000F5BAB"/>
    <w:rsid w:val="00125521"/>
    <w:rsid w:val="0012787D"/>
    <w:rsid w:val="00141E3E"/>
    <w:rsid w:val="001420F3"/>
    <w:rsid w:val="0014361A"/>
    <w:rsid w:val="00143AE6"/>
    <w:rsid w:val="00175506"/>
    <w:rsid w:val="001905F7"/>
    <w:rsid w:val="00191547"/>
    <w:rsid w:val="0019417A"/>
    <w:rsid w:val="001A7C21"/>
    <w:rsid w:val="001C36B3"/>
    <w:rsid w:val="001D249C"/>
    <w:rsid w:val="001D2B69"/>
    <w:rsid w:val="001F0F18"/>
    <w:rsid w:val="001F73CA"/>
    <w:rsid w:val="00210009"/>
    <w:rsid w:val="0021615C"/>
    <w:rsid w:val="002339D2"/>
    <w:rsid w:val="002625E9"/>
    <w:rsid w:val="00274EB8"/>
    <w:rsid w:val="0029446B"/>
    <w:rsid w:val="00295DE5"/>
    <w:rsid w:val="002A0595"/>
    <w:rsid w:val="002C014C"/>
    <w:rsid w:val="002D46BC"/>
    <w:rsid w:val="002D4FC7"/>
    <w:rsid w:val="002D597F"/>
    <w:rsid w:val="002D7453"/>
    <w:rsid w:val="002E1B04"/>
    <w:rsid w:val="00305B68"/>
    <w:rsid w:val="00310442"/>
    <w:rsid w:val="00313BB9"/>
    <w:rsid w:val="003161A2"/>
    <w:rsid w:val="00324642"/>
    <w:rsid w:val="0034082D"/>
    <w:rsid w:val="00346AA1"/>
    <w:rsid w:val="0038420B"/>
    <w:rsid w:val="003B0E2D"/>
    <w:rsid w:val="003D7094"/>
    <w:rsid w:val="003E4C51"/>
    <w:rsid w:val="00417269"/>
    <w:rsid w:val="0042760B"/>
    <w:rsid w:val="00441510"/>
    <w:rsid w:val="00442647"/>
    <w:rsid w:val="00445426"/>
    <w:rsid w:val="0046129F"/>
    <w:rsid w:val="0046705D"/>
    <w:rsid w:val="004738A3"/>
    <w:rsid w:val="00474893"/>
    <w:rsid w:val="00483147"/>
    <w:rsid w:val="00487AB2"/>
    <w:rsid w:val="00495E8F"/>
    <w:rsid w:val="004A4C55"/>
    <w:rsid w:val="004A7188"/>
    <w:rsid w:val="004C0918"/>
    <w:rsid w:val="004F4AF3"/>
    <w:rsid w:val="00524AA3"/>
    <w:rsid w:val="005575AB"/>
    <w:rsid w:val="00557A6C"/>
    <w:rsid w:val="00597651"/>
    <w:rsid w:val="005A6647"/>
    <w:rsid w:val="005A77B5"/>
    <w:rsid w:val="005B3C6D"/>
    <w:rsid w:val="005D36F0"/>
    <w:rsid w:val="005E2893"/>
    <w:rsid w:val="006028E7"/>
    <w:rsid w:val="00603A14"/>
    <w:rsid w:val="00636A25"/>
    <w:rsid w:val="006421DB"/>
    <w:rsid w:val="00646EDC"/>
    <w:rsid w:val="0068425B"/>
    <w:rsid w:val="00692690"/>
    <w:rsid w:val="00697FDC"/>
    <w:rsid w:val="006C1E13"/>
    <w:rsid w:val="006F1975"/>
    <w:rsid w:val="006F5FFC"/>
    <w:rsid w:val="007029D3"/>
    <w:rsid w:val="00706AEB"/>
    <w:rsid w:val="00740869"/>
    <w:rsid w:val="0074685D"/>
    <w:rsid w:val="007521CE"/>
    <w:rsid w:val="00757D33"/>
    <w:rsid w:val="0076698C"/>
    <w:rsid w:val="00784A35"/>
    <w:rsid w:val="00785F2F"/>
    <w:rsid w:val="007A4C2C"/>
    <w:rsid w:val="007B2EB9"/>
    <w:rsid w:val="007C24DB"/>
    <w:rsid w:val="007C2CCD"/>
    <w:rsid w:val="007C4B40"/>
    <w:rsid w:val="007E7904"/>
    <w:rsid w:val="008066F9"/>
    <w:rsid w:val="00823267"/>
    <w:rsid w:val="00830E4A"/>
    <w:rsid w:val="00866DB3"/>
    <w:rsid w:val="00874321"/>
    <w:rsid w:val="008813EE"/>
    <w:rsid w:val="00884132"/>
    <w:rsid w:val="00884782"/>
    <w:rsid w:val="0089041C"/>
    <w:rsid w:val="008A57EB"/>
    <w:rsid w:val="008A6DB8"/>
    <w:rsid w:val="008B0168"/>
    <w:rsid w:val="008C2647"/>
    <w:rsid w:val="008C6DF2"/>
    <w:rsid w:val="008D56E6"/>
    <w:rsid w:val="008E0488"/>
    <w:rsid w:val="008E3E7A"/>
    <w:rsid w:val="008E5232"/>
    <w:rsid w:val="008F0B7A"/>
    <w:rsid w:val="0090056C"/>
    <w:rsid w:val="009016F5"/>
    <w:rsid w:val="00917B35"/>
    <w:rsid w:val="00920DF6"/>
    <w:rsid w:val="00961B1E"/>
    <w:rsid w:val="00961BB8"/>
    <w:rsid w:val="009D008B"/>
    <w:rsid w:val="00A002CA"/>
    <w:rsid w:val="00A01B82"/>
    <w:rsid w:val="00A25D64"/>
    <w:rsid w:val="00A34B00"/>
    <w:rsid w:val="00A406EC"/>
    <w:rsid w:val="00A4570A"/>
    <w:rsid w:val="00A641C0"/>
    <w:rsid w:val="00A914D6"/>
    <w:rsid w:val="00A921CA"/>
    <w:rsid w:val="00AA550A"/>
    <w:rsid w:val="00AB1657"/>
    <w:rsid w:val="00AB4028"/>
    <w:rsid w:val="00AB7A79"/>
    <w:rsid w:val="00AC4000"/>
    <w:rsid w:val="00AD0BB7"/>
    <w:rsid w:val="00AD7AA9"/>
    <w:rsid w:val="00B04C1E"/>
    <w:rsid w:val="00B2298C"/>
    <w:rsid w:val="00B34876"/>
    <w:rsid w:val="00B361D8"/>
    <w:rsid w:val="00B46FF4"/>
    <w:rsid w:val="00B63AFB"/>
    <w:rsid w:val="00B73DA3"/>
    <w:rsid w:val="00B85C00"/>
    <w:rsid w:val="00B95793"/>
    <w:rsid w:val="00BA4C6C"/>
    <w:rsid w:val="00BB1239"/>
    <w:rsid w:val="00BC3C92"/>
    <w:rsid w:val="00BC7BF9"/>
    <w:rsid w:val="00BC7D9C"/>
    <w:rsid w:val="00BE17B8"/>
    <w:rsid w:val="00BE6324"/>
    <w:rsid w:val="00BE78D5"/>
    <w:rsid w:val="00BF0D6A"/>
    <w:rsid w:val="00BF2C77"/>
    <w:rsid w:val="00C01057"/>
    <w:rsid w:val="00C155CD"/>
    <w:rsid w:val="00C3641B"/>
    <w:rsid w:val="00C441AB"/>
    <w:rsid w:val="00C46C93"/>
    <w:rsid w:val="00C62263"/>
    <w:rsid w:val="00C727C6"/>
    <w:rsid w:val="00CA12B8"/>
    <w:rsid w:val="00CB10D8"/>
    <w:rsid w:val="00CE2676"/>
    <w:rsid w:val="00CF23AB"/>
    <w:rsid w:val="00CF42D0"/>
    <w:rsid w:val="00CF4C53"/>
    <w:rsid w:val="00CF7FAD"/>
    <w:rsid w:val="00D0003E"/>
    <w:rsid w:val="00D03193"/>
    <w:rsid w:val="00D04D20"/>
    <w:rsid w:val="00D06C72"/>
    <w:rsid w:val="00D0759B"/>
    <w:rsid w:val="00D23E67"/>
    <w:rsid w:val="00D376E7"/>
    <w:rsid w:val="00D43D7F"/>
    <w:rsid w:val="00D53E42"/>
    <w:rsid w:val="00D76460"/>
    <w:rsid w:val="00D76E8B"/>
    <w:rsid w:val="00D8330B"/>
    <w:rsid w:val="00DD251D"/>
    <w:rsid w:val="00DE3EE7"/>
    <w:rsid w:val="00DE7AB0"/>
    <w:rsid w:val="00DF522C"/>
    <w:rsid w:val="00E071FA"/>
    <w:rsid w:val="00E255EA"/>
    <w:rsid w:val="00E43605"/>
    <w:rsid w:val="00EA01EB"/>
    <w:rsid w:val="00EA2879"/>
    <w:rsid w:val="00EA5753"/>
    <w:rsid w:val="00EC0E30"/>
    <w:rsid w:val="00EC1A59"/>
    <w:rsid w:val="00EC5377"/>
    <w:rsid w:val="00ED066A"/>
    <w:rsid w:val="00ED5E6B"/>
    <w:rsid w:val="00EE4E88"/>
    <w:rsid w:val="00F36E4A"/>
    <w:rsid w:val="00F45E07"/>
    <w:rsid w:val="00F76B72"/>
    <w:rsid w:val="00F7716B"/>
    <w:rsid w:val="00F973C3"/>
    <w:rsid w:val="00F97538"/>
    <w:rsid w:val="00FA4E30"/>
    <w:rsid w:val="00FA7180"/>
    <w:rsid w:val="00FE218A"/>
    <w:rsid w:val="00FE4420"/>
    <w:rsid w:val="00FE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05E69A"/>
  <w15:chartTrackingRefBased/>
  <w15:docId w15:val="{6AC244F5-E7F0-4D52-BA9C-94BDBCF3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D43D7F"/>
    <w:pPr>
      <w:spacing w:after="160" w:line="259" w:lineRule="auto"/>
      <w:ind w:left="708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20DF6"/>
    <w:pPr>
      <w:keepNext/>
      <w:keepLines/>
      <w:numPr>
        <w:numId w:val="2"/>
      </w:numPr>
      <w:spacing w:before="240" w:after="0" w:line="240" w:lineRule="auto"/>
      <w:outlineLvl w:val="0"/>
    </w:pPr>
    <w:rPr>
      <w:rFonts w:eastAsia="Times New Roman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3641B"/>
    <w:pPr>
      <w:keepNext/>
      <w:keepLines/>
      <w:spacing w:before="40" w:after="0"/>
      <w:ind w:left="0" w:firstLine="709"/>
      <w:outlineLvl w:val="1"/>
    </w:pPr>
    <w:rPr>
      <w:rFonts w:eastAsia="Times New Roman"/>
      <w:b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46BC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002CA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20DF6"/>
    <w:rPr>
      <w:rFonts w:eastAsia="Times New Roman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C3641B"/>
    <w:rPr>
      <w:rFonts w:eastAsia="Times New Roman"/>
      <w:b/>
      <w:sz w:val="26"/>
      <w:szCs w:val="26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417269"/>
    <w:pPr>
      <w:spacing w:after="120" w:line="240" w:lineRule="auto"/>
      <w:jc w:val="both"/>
    </w:pPr>
    <w:rPr>
      <w:sz w:val="20"/>
    </w:rPr>
  </w:style>
  <w:style w:type="character" w:customStyle="1" w:styleId="CorpodetextoChar">
    <w:name w:val="Corpo de texto Char"/>
    <w:link w:val="Corpodetexto"/>
    <w:uiPriority w:val="99"/>
    <w:rsid w:val="00417269"/>
    <w:rPr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41726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417269"/>
    <w:rPr>
      <w:i/>
      <w:iCs/>
      <w:color w:val="404040"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005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0056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9005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0056C"/>
    <w:rPr>
      <w:sz w:val="22"/>
      <w:szCs w:val="22"/>
      <w:lang w:eastAsia="en-US"/>
    </w:rPr>
  </w:style>
  <w:style w:type="table" w:styleId="SombreamentoClaro-nfase1">
    <w:name w:val="Light Shading Accent 1"/>
    <w:basedOn w:val="Tabelanormal"/>
    <w:uiPriority w:val="60"/>
    <w:rsid w:val="00B73DA3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abeladeGrade1Clara">
    <w:name w:val="Grid Table 1 Light"/>
    <w:basedOn w:val="Tabelanormal"/>
    <w:uiPriority w:val="46"/>
    <w:rsid w:val="00B73DA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060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2D46BC"/>
    <w:pPr>
      <w:spacing w:after="60"/>
      <w:jc w:val="both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SubttuloChar">
    <w:name w:val="Subtítulo Char"/>
    <w:link w:val="Subttulo"/>
    <w:uiPriority w:val="11"/>
    <w:rsid w:val="002D46BC"/>
    <w:rPr>
      <w:rFonts w:ascii="Calibri Light" w:eastAsia="Times New Roman" w:hAnsi="Calibri Light" w:cs="Times New Roman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2D46BC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036028"/>
    <w:pPr>
      <w:outlineLvl w:val="9"/>
    </w:pPr>
    <w:rPr>
      <w:rFonts w:ascii="Calibri Light" w:hAnsi="Calibri Light"/>
      <w:b w:val="0"/>
      <w:color w:val="2E74B5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36028"/>
    <w:pPr>
      <w:spacing w:before="120" w:after="120"/>
      <w:ind w:left="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036028"/>
    <w:pPr>
      <w:spacing w:after="0"/>
      <w:ind w:left="22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036028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uiPriority w:val="99"/>
    <w:unhideWhenUsed/>
    <w:rsid w:val="00036028"/>
    <w:rPr>
      <w:color w:val="0563C1"/>
      <w:u w:val="single"/>
    </w:rPr>
  </w:style>
  <w:style w:type="paragraph" w:styleId="Sumrio4">
    <w:name w:val="toc 4"/>
    <w:basedOn w:val="Normal"/>
    <w:next w:val="Normal"/>
    <w:autoRedefine/>
    <w:unhideWhenUsed/>
    <w:rsid w:val="00866DB3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66DB3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66DB3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66DB3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66DB3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66DB3"/>
    <w:pPr>
      <w:spacing w:after="0"/>
      <w:ind w:left="1760"/>
    </w:pPr>
    <w:rPr>
      <w:sz w:val="18"/>
      <w:szCs w:val="18"/>
    </w:rPr>
  </w:style>
  <w:style w:type="character" w:customStyle="1" w:styleId="Ttulo4Char">
    <w:name w:val="Título 4 Char"/>
    <w:link w:val="Ttulo4"/>
    <w:uiPriority w:val="9"/>
    <w:rsid w:val="00A002CA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MenoPendente">
    <w:name w:val="Unresolved Mention"/>
    <w:uiPriority w:val="99"/>
    <w:semiHidden/>
    <w:unhideWhenUsed/>
    <w:rsid w:val="000C7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1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lessandromagalha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z\Amaro%20Advogados%20Associados\Amaro%20-%20Andre\Andr&#233;%20Ravani\Amaro%20Advogados\Consultivo\AB+%20UBANISMO\Documentos\25_Modelo%20de%20Plano%20de%20Comunic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4acc5-4566-4766-9b33-8971fa420d4e">
      <Terms xmlns="http://schemas.microsoft.com/office/infopath/2007/PartnerControls"/>
    </lcf76f155ced4ddcb4097134ff3c332f>
    <TaxCatchAll xmlns="c826032c-c6a9-4b2b-95c2-41480ef9858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DCD95341D61D4FBCCFDFE1512DB7FD" ma:contentTypeVersion="14" ma:contentTypeDescription="Criar um novo documento." ma:contentTypeScope="" ma:versionID="3e302f79670e2c0396afe980f7505948">
  <xsd:schema xmlns:xsd="http://www.w3.org/2001/XMLSchema" xmlns:xs="http://www.w3.org/2001/XMLSchema" xmlns:p="http://schemas.microsoft.com/office/2006/metadata/properties" xmlns:ns2="7a54acc5-4566-4766-9b33-8971fa420d4e" xmlns:ns3="c826032c-c6a9-4b2b-95c2-41480ef98588" targetNamespace="http://schemas.microsoft.com/office/2006/metadata/properties" ma:root="true" ma:fieldsID="28196950b50efb4da6a9167f3584afcb" ns2:_="" ns3:_="">
    <xsd:import namespace="7a54acc5-4566-4766-9b33-8971fa420d4e"/>
    <xsd:import namespace="c826032c-c6a9-4b2b-95c2-41480ef98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4acc5-4566-4766-9b33-8971fa420d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m" ma:readOnly="false" ma:fieldId="{5cf76f15-5ced-4ddc-b409-7134ff3c332f}" ma:taxonomyMulti="true" ma:sspId="18270160-9162-4754-a425-c5a9b2966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6032c-c6a9-4b2b-95c2-41480ef9858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ab7aeab-ccda-41b6-8d08-c2c8ea8f2d14}" ma:internalName="TaxCatchAll" ma:showField="CatchAllData" ma:web="c826032c-c6a9-4b2b-95c2-41480ef98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AF5338-1DBA-47E7-887B-A826C8482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667E0-0A32-40E5-99CA-06E96447A68F}">
  <ds:schemaRefs>
    <ds:schemaRef ds:uri="http://schemas.microsoft.com/office/2006/metadata/properties"/>
    <ds:schemaRef ds:uri="http://schemas.microsoft.com/office/infopath/2007/PartnerControls"/>
    <ds:schemaRef ds:uri="7a54acc5-4566-4766-9b33-8971fa420d4e"/>
    <ds:schemaRef ds:uri="c826032c-c6a9-4b2b-95c2-41480ef98588"/>
  </ds:schemaRefs>
</ds:datastoreItem>
</file>

<file path=customXml/itemProps3.xml><?xml version="1.0" encoding="utf-8"?>
<ds:datastoreItem xmlns:ds="http://schemas.openxmlformats.org/officeDocument/2006/customXml" ds:itemID="{2659874E-B0DE-4C85-9CF3-A255061A2E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872551-7D38-4923-B4F6-F115EB0D6F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4acc5-4566-4766-9b33-8971fa420d4e"/>
    <ds:schemaRef ds:uri="c826032c-c6a9-4b2b-95c2-41480ef98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25_Modelo de Plano de Comunicação.dot</Template>
  <TotalTime>3</TotalTime>
  <Pages>6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Plano de Comunicação</vt:lpstr>
    </vt:vector>
  </TitlesOfParts>
  <Company>PLANO SI</Company>
  <LinksUpToDate>false</LinksUpToDate>
  <CharactersWithSpaces>3716</CharactersWithSpaces>
  <SharedDoc>false</SharedDoc>
  <HLinks>
    <vt:vector size="114" baseType="variant">
      <vt:variant>
        <vt:i4>1245234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_Toc32362505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_Toc32362504</vt:lpwstr>
      </vt:variant>
      <vt:variant>
        <vt:i4>1376306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_Toc32362503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_Toc32362502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_Toc32362501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_Toc32362500</vt:lpwstr>
      </vt:variant>
      <vt:variant>
        <vt:i4>1966139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_Toc32362499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_Toc32362498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_Toc32362497</vt:lpwstr>
      </vt:variant>
      <vt:variant>
        <vt:i4>1114171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_Toc32362496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_Toc32362495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_Toc32362494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_Toc32362493</vt:lpwstr>
      </vt:variant>
      <vt:variant>
        <vt:i4>1376315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_Toc32362492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_Toc32362491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_Toc32362490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_Toc32362489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_Toc32362488</vt:lpwstr>
      </vt:variant>
      <vt:variant>
        <vt:i4>3801193</vt:i4>
      </vt:variant>
      <vt:variant>
        <vt:i4>0</vt:i4>
      </vt:variant>
      <vt:variant>
        <vt:i4>0</vt:i4>
      </vt:variant>
      <vt:variant>
        <vt:i4>5</vt:i4>
      </vt:variant>
      <vt:variant>
        <vt:lpwstr>http://www.alessandromagalhaes.com/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Plano de Comunicação</dc:title>
  <dc:subject/>
  <dc:creator>Liz</dc:creator>
  <cp:keywords>Modelo de Plano de Comunicação</cp:keywords>
  <dc:description/>
  <cp:lastModifiedBy>André Del Cistia Ravani</cp:lastModifiedBy>
  <cp:revision>10</cp:revision>
  <dcterms:created xsi:type="dcterms:W3CDTF">2021-10-25T21:30:00Z</dcterms:created>
  <dcterms:modified xsi:type="dcterms:W3CDTF">2025-08-28T23:03:00Z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0x0101004BDCD95341D61D4FBCCFDFE1512DB7FD</vt:lpwstr>
  </property>
  <property fmtid="{D5CDD505-2E9C-101B-9397-08002B2CF9AE}" pid="3" name="MediaServiceImageTags">
    <vt:lpwstr/>
  </property>
</Properties>
</file>