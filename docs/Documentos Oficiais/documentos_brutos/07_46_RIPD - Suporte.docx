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56B8" w14:textId="77777777" w:rsidR="009D5650" w:rsidRDefault="009D5650" w:rsidP="006131E0">
      <w:pPr>
        <w:pStyle w:val="Corpodetexto"/>
        <w:spacing w:before="67" w:line="360" w:lineRule="auto"/>
        <w:rPr>
          <w:rFonts w:ascii="Aptos" w:hAnsi="Aptos"/>
          <w:sz w:val="32"/>
        </w:rPr>
      </w:pPr>
    </w:p>
    <w:tbl>
      <w:tblPr>
        <w:tblpPr w:leftFromText="187" w:rightFromText="187" w:vertAnchor="page" w:horzAnchor="margin" w:tblpXSpec="center" w:tblpY="5041"/>
        <w:tblW w:w="4382" w:type="pct"/>
        <w:tblBorders>
          <w:left w:val="single" w:sz="12" w:space="0" w:color="C00000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9681"/>
      </w:tblGrid>
      <w:tr w:rsidR="003A4D42" w:rsidRPr="00BC25EE" w14:paraId="31103F2B" w14:textId="77777777" w:rsidTr="00475DC8">
        <w:tc>
          <w:tcPr>
            <w:tcW w:w="989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4D898DC3" w14:textId="77777777" w:rsidR="003A4D42" w:rsidRPr="00BC25EE" w:rsidRDefault="003A4D42" w:rsidP="006131E0">
            <w:pPr>
              <w:pStyle w:val="SemEspaamento"/>
              <w:spacing w:line="360" w:lineRule="auto"/>
              <w:rPr>
                <w:sz w:val="24"/>
              </w:rPr>
            </w:pPr>
          </w:p>
        </w:tc>
      </w:tr>
      <w:tr w:rsidR="003A4D42" w:rsidRPr="00F701FC" w14:paraId="50625AC0" w14:textId="77777777" w:rsidTr="00475DC8">
        <w:tc>
          <w:tcPr>
            <w:tcW w:w="9895" w:type="dxa"/>
          </w:tcPr>
          <w:sdt>
            <w:sdtPr>
              <w:rPr>
                <w:rFonts w:ascii="Aptos SemiBold" w:eastAsiaTheme="majorEastAsia" w:hAnsi="Aptos SemiBold" w:cstheme="majorBidi"/>
                <w:b/>
                <w:bCs/>
                <w:sz w:val="72"/>
                <w:szCs w:val="72"/>
              </w:rPr>
              <w:alias w:val="Título"/>
              <w:id w:val="13406919"/>
              <w:placeholder>
                <w:docPart w:val="F7197471B37D4A0DA193C449C95F26CC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 w14:paraId="5754197B" w14:textId="315B7B7D" w:rsidR="003A4D42" w:rsidRPr="00BC25EE" w:rsidRDefault="00253354" w:rsidP="006131E0">
                <w:pPr>
                  <w:pStyle w:val="SemEspaamento"/>
                  <w:spacing w:line="360" w:lineRule="auto"/>
                  <w:rPr>
                    <w:rFonts w:asciiTheme="majorHAnsi" w:eastAsiaTheme="majorEastAsia" w:hAnsiTheme="majorHAnsi" w:cstheme="majorBidi"/>
                    <w:sz w:val="88"/>
                    <w:szCs w:val="88"/>
                  </w:rPr>
                </w:pPr>
                <w:r>
                  <w:rPr>
                    <w:rFonts w:ascii="Aptos SemiBold" w:eastAsiaTheme="majorEastAsia" w:hAnsi="Aptos SemiBold" w:cstheme="majorBidi"/>
                    <w:b/>
                    <w:bCs/>
                    <w:sz w:val="72"/>
                    <w:szCs w:val="72"/>
                  </w:rPr>
                  <w:tab/>
                </w:r>
                <w:r>
                  <w:rPr>
                    <w:rFonts w:ascii="Aptos SemiBold" w:eastAsiaTheme="majorEastAsia" w:hAnsi="Aptos SemiBold" w:cstheme="majorBidi"/>
                    <w:b/>
                    <w:bCs/>
                    <w:sz w:val="72"/>
                    <w:szCs w:val="72"/>
                  </w:rPr>
                  <w:tab/>
                  <w:t>RELATÓRIO DE IMPACTO À PROTEÇÃO DE DADOS – SUPORTE</w:t>
                </w:r>
              </w:p>
            </w:sdtContent>
          </w:sdt>
        </w:tc>
      </w:tr>
      <w:tr w:rsidR="003A4D42" w:rsidRPr="00BC25EE" w14:paraId="06E89B22" w14:textId="77777777" w:rsidTr="00475DC8">
        <w:tc>
          <w:tcPr>
            <w:tcW w:w="9895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68405422" w14:textId="77777777" w:rsidR="003A4D42" w:rsidRPr="00BC25EE" w:rsidRDefault="003A4D42" w:rsidP="006131E0">
            <w:pPr>
              <w:pStyle w:val="SemEspaamento"/>
              <w:spacing w:line="360" w:lineRule="auto"/>
              <w:rPr>
                <w:sz w:val="24"/>
              </w:rPr>
            </w:pPr>
          </w:p>
        </w:tc>
      </w:tr>
    </w:tbl>
    <w:p w14:paraId="249427B8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62C47271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25674686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0609449F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2C9A353F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32F96F2E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262B0184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5AE5FB92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43F0E8FB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0C26AFF7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433954D9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0978D291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7B32ADF5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6248936D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154CAD84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39A97087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p w14:paraId="344EC123" w14:textId="77777777" w:rsidR="00F206A6" w:rsidRDefault="00F206A6" w:rsidP="006131E0">
      <w:pPr>
        <w:spacing w:line="360" w:lineRule="auto"/>
        <w:rPr>
          <w:rFonts w:ascii="Aptos" w:hAnsi="Aptos"/>
          <w:sz w:val="32"/>
        </w:rPr>
      </w:pPr>
    </w:p>
    <w:tbl>
      <w:tblPr>
        <w:tblStyle w:val="Tabelacomgrade"/>
        <w:tblpPr w:leftFromText="142" w:rightFromText="142" w:vertAnchor="page" w:horzAnchor="page" w:tblpX="5348" w:tblpY="1443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985"/>
      </w:tblGrid>
      <w:tr w:rsidR="00477E88" w14:paraId="1EE5F9E1" w14:textId="77777777" w:rsidTr="00477E88">
        <w:trPr>
          <w:trHeight w:val="552"/>
        </w:trPr>
        <w:tc>
          <w:tcPr>
            <w:tcW w:w="3261" w:type="dxa"/>
            <w:vAlign w:val="center"/>
          </w:tcPr>
          <w:p w14:paraId="4C542A3D" w14:textId="77777777" w:rsidR="00477E88" w:rsidRPr="004202FB" w:rsidRDefault="00477E88" w:rsidP="006131E0">
            <w:pPr>
              <w:spacing w:line="360" w:lineRule="auto"/>
              <w:rPr>
                <w:rFonts w:ascii="Aptos SemiBold" w:hAnsi="Aptos SemiBold"/>
                <w:sz w:val="32"/>
              </w:rPr>
            </w:pPr>
          </w:p>
        </w:tc>
        <w:tc>
          <w:tcPr>
            <w:tcW w:w="1985" w:type="dxa"/>
            <w:vAlign w:val="center"/>
          </w:tcPr>
          <w:p w14:paraId="53E54DC9" w14:textId="77777777" w:rsidR="00477E88" w:rsidRPr="004202FB" w:rsidRDefault="00477E88" w:rsidP="006131E0">
            <w:pPr>
              <w:spacing w:line="360" w:lineRule="auto"/>
              <w:rPr>
                <w:rFonts w:ascii="Aptos SemiBold" w:hAnsi="Aptos SemiBold"/>
                <w:sz w:val="32"/>
              </w:rPr>
            </w:pPr>
          </w:p>
        </w:tc>
      </w:tr>
      <w:tr w:rsidR="00477E88" w14:paraId="1ED85A98" w14:textId="77777777" w:rsidTr="00477E88">
        <w:trPr>
          <w:trHeight w:val="587"/>
        </w:trPr>
        <w:tc>
          <w:tcPr>
            <w:tcW w:w="3261" w:type="dxa"/>
            <w:vAlign w:val="center"/>
          </w:tcPr>
          <w:p w14:paraId="77AFE8C1" w14:textId="77777777" w:rsidR="00477E88" w:rsidRPr="004202FB" w:rsidRDefault="00477E88" w:rsidP="006131E0">
            <w:pPr>
              <w:spacing w:line="360" w:lineRule="auto"/>
              <w:rPr>
                <w:rFonts w:ascii="Aptos SemiBold" w:hAnsi="Aptos SemiBold"/>
                <w:sz w:val="32"/>
              </w:rPr>
            </w:pPr>
            <w:r>
              <w:rPr>
                <w:rFonts w:ascii="Aptos SemiBold" w:hAnsi="Aptos SemiBold"/>
                <w:sz w:val="32"/>
              </w:rPr>
              <w:t>Data de Publicação:</w:t>
            </w:r>
          </w:p>
        </w:tc>
        <w:tc>
          <w:tcPr>
            <w:tcW w:w="1985" w:type="dxa"/>
            <w:vAlign w:val="center"/>
          </w:tcPr>
          <w:sdt>
            <w:sdtPr>
              <w:rPr>
                <w:rFonts w:ascii="Aptos SemiBold" w:hAnsi="Aptos SemiBold"/>
                <w:sz w:val="32"/>
                <w:highlight w:val="yellow"/>
              </w:rPr>
              <w:alias w:val="Data de Publicação"/>
              <w:tag w:val=""/>
              <w:id w:val="1350527764"/>
              <w:placeholder>
                <w:docPart w:val="5B5D4563C5A248D79B950B23DA593C2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1-15T00:00:00Z">
                <w:dateFormat w:val="dd/MM/yyyy"/>
                <w:lid w:val="pt-BR"/>
                <w:storeMappedDataAs w:val="dateTime"/>
                <w:calendar w:val="gregorian"/>
              </w:date>
            </w:sdtPr>
            <w:sdtEndPr/>
            <w:sdtContent>
              <w:p w14:paraId="328120E9" w14:textId="4E7FB2CB" w:rsidR="00477E88" w:rsidRPr="004202FB" w:rsidRDefault="00253354" w:rsidP="006131E0">
                <w:pPr>
                  <w:spacing w:line="360" w:lineRule="auto"/>
                  <w:rPr>
                    <w:rFonts w:ascii="Aptos SemiBold" w:hAnsi="Aptos SemiBold"/>
                    <w:sz w:val="32"/>
                  </w:rPr>
                </w:pPr>
                <w:r>
                  <w:rPr>
                    <w:rFonts w:ascii="Aptos SemiBold" w:hAnsi="Aptos SemiBold"/>
                    <w:sz w:val="32"/>
                    <w:highlight w:val="yellow"/>
                    <w:lang w:val="pt-BR"/>
                  </w:rPr>
                  <w:t>15/01/2026</w:t>
                </w:r>
              </w:p>
            </w:sdtContent>
          </w:sdt>
        </w:tc>
      </w:tr>
    </w:tbl>
    <w:p w14:paraId="6D184BCA" w14:textId="77777777" w:rsidR="00897A52" w:rsidRDefault="00897A52" w:rsidP="006131E0">
      <w:pPr>
        <w:spacing w:line="360" w:lineRule="auto"/>
        <w:rPr>
          <w:rFonts w:ascii="Aptos" w:hAnsi="Aptos"/>
          <w:sz w:val="32"/>
        </w:rPr>
        <w:sectPr w:rsidR="00897A52" w:rsidSect="005B7DE4">
          <w:headerReference w:type="default" r:id="rId9"/>
          <w:pgSz w:w="11910" w:h="16840"/>
          <w:pgMar w:top="1900" w:right="283" w:bottom="920" w:left="566" w:header="346" w:footer="733" w:gutter="0"/>
          <w:pgNumType w:start="0"/>
          <w:cols w:space="720"/>
          <w:titlePg/>
          <w:docGrid w:linePitch="299"/>
        </w:sectPr>
      </w:pPr>
    </w:p>
    <w:sdt>
      <w:sdtPr>
        <w:rPr>
          <w:rFonts w:ascii="Arial MT" w:eastAsia="Arial MT" w:hAnsi="Arial MT" w:cs="Arial MT"/>
          <w:color w:val="auto"/>
          <w:sz w:val="22"/>
          <w:szCs w:val="22"/>
          <w:lang w:val="pt-BR"/>
        </w:rPr>
        <w:id w:val="-2098703450"/>
        <w:docPartObj>
          <w:docPartGallery w:val="Table of Contents"/>
          <w:docPartUnique/>
        </w:docPartObj>
      </w:sdtPr>
      <w:sdtEndPr>
        <w:rPr>
          <w:b/>
          <w:bCs/>
          <w:lang w:val="pt-PT"/>
        </w:rPr>
      </w:sdtEndPr>
      <w:sdtContent>
        <w:p w14:paraId="582064AA" w14:textId="77777777" w:rsidR="004B338A" w:rsidRDefault="004B338A" w:rsidP="006131E0">
          <w:pPr>
            <w:pStyle w:val="CabealhodoSumrio"/>
            <w:spacing w:line="360" w:lineRule="auto"/>
          </w:pPr>
          <w:r>
            <w:rPr>
              <w:lang w:val="pt-BR"/>
            </w:rPr>
            <w:t>Sumário</w:t>
          </w:r>
        </w:p>
        <w:p w14:paraId="6DC2B754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79313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0F18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4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DESCRIÇÃO DA ATIVIDADE DE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FF60B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5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Finalidade do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D42C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6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categoria de dados pessoais tratados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5D1A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7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titulares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5C01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8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ciclo de vida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56A1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19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compartilhamnetos e transferências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BFDCF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0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riscos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4C530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1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medidas de segurança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DC9AF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2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medidas recomendadas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F132B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3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353C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4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A05C2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5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DOCUMENTOS DE REFERÊNCIA E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B977A" w14:textId="77777777" w:rsidR="004B338A" w:rsidRDefault="004B338A" w:rsidP="006131E0">
          <w:pPr>
            <w:pStyle w:val="Sumrio1"/>
            <w:tabs>
              <w:tab w:val="right" w:leader="dot" w:pos="11051"/>
            </w:tabs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0679326" w:history="1"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9164E0">
              <w:rPr>
                <w:rStyle w:val="Hyperlink"/>
                <w:rFonts w:eastAsia="Times New Roman" w:cs="Times New Roman"/>
                <w:caps/>
                <w:noProof/>
              </w:rPr>
              <w:t>QUADRO DE APROVAÇÕES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_Toc210679326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EFF68" w14:textId="77777777" w:rsidR="004B338A" w:rsidRDefault="004B338A" w:rsidP="006131E0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DC92A12" w14:textId="77777777" w:rsidR="007F5CB7" w:rsidRDefault="007F5CB7" w:rsidP="006131E0">
      <w:pPr>
        <w:spacing w:line="360" w:lineRule="auto"/>
        <w:rPr>
          <w:rFonts w:ascii="Arial" w:eastAsia="Times New Roman" w:hAnsi="Arial" w:cs="Times New Roman"/>
          <w:b/>
          <w:caps/>
          <w:szCs w:val="20"/>
        </w:rPr>
      </w:pPr>
      <w:r>
        <w:rPr>
          <w:rFonts w:eastAsia="Times New Roman" w:cs="Times New Roman"/>
          <w:b/>
          <w:caps/>
          <w:szCs w:val="20"/>
        </w:rPr>
        <w:br w:type="page"/>
      </w:r>
    </w:p>
    <w:p w14:paraId="595FE6F4" w14:textId="77777777" w:rsidR="00C24AFA" w:rsidRPr="001925E6" w:rsidRDefault="00307CAD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0" w:name="_Toc210679313"/>
      <w:r>
        <w:rPr>
          <w:rFonts w:eastAsia="Times New Roman" w:cs="Times New Roman"/>
          <w:b/>
          <w:caps/>
          <w:szCs w:val="20"/>
        </w:rPr>
        <w:lastRenderedPageBreak/>
        <w:t>ESCOPO</w:t>
      </w:r>
      <w:bookmarkEnd w:id="0"/>
    </w:p>
    <w:p w14:paraId="08C1BA48" w14:textId="77777777" w:rsidR="00F37063" w:rsidRDefault="00F37063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hAnsiTheme="minorHAnsi" w:cstheme="minorHAnsi"/>
        </w:rPr>
      </w:pPr>
    </w:p>
    <w:p w14:paraId="56B58368" w14:textId="7534E1A7" w:rsidR="00961D36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hAnsiTheme="minorHAnsi" w:cstheme="minorHAnsi"/>
        </w:rPr>
      </w:pPr>
      <w:r w:rsidRPr="00961D36">
        <w:rPr>
          <w:rFonts w:asciiTheme="minorHAnsi" w:hAnsiTheme="minorHAnsi" w:cstheme="minorHAnsi"/>
        </w:rPr>
        <w:t>Análise e considerações sobre o tratamento de dados pessoais decorrente da prestação de serviços de suporte de software, em que colaboradores da EMPRESA possuem disponibilidade de acesso aos sistemas e documentos internos do cliente, podendo visualizar dados pessoais e sensíveis.</w:t>
      </w:r>
    </w:p>
    <w:p w14:paraId="3C4837E5" w14:textId="77777777" w:rsidR="00B06B4B" w:rsidRDefault="00B06B4B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39951420" w14:textId="77777777" w:rsidR="00E15277" w:rsidRPr="001925E6" w:rsidRDefault="003C6B33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1" w:name="_Toc210679314"/>
      <w:r>
        <w:rPr>
          <w:rFonts w:eastAsia="Times New Roman" w:cs="Times New Roman"/>
          <w:b/>
          <w:caps/>
          <w:szCs w:val="20"/>
        </w:rPr>
        <w:t>DESCRIÇÃO DA ATIVIDADE DE TRATAMENTO</w:t>
      </w:r>
      <w:bookmarkEnd w:id="1"/>
    </w:p>
    <w:p w14:paraId="1EC1E7D5" w14:textId="77777777" w:rsidR="00F37063" w:rsidRDefault="00F37063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</w:p>
    <w:p w14:paraId="08568FAB" w14:textId="0B142451" w:rsidR="00961D36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  <w:r w:rsidRPr="00961D36">
        <w:rPr>
          <w:rFonts w:asciiTheme="minorHAnsi" w:eastAsia="Yu Gothic UI" w:hAnsiTheme="minorHAnsi" w:cstheme="minorHAnsi"/>
        </w:rPr>
        <w:t>No âmbito do contrato de suporte de software firmado com clientes, os colaboradores da EMPRESA realizam atendimentos remotos ou presenciais para solucionar falhas, dúvidas e incidentes. Durante a execução do suporte, os colaboradores podem acessar sistemas internos do cliente, bases de dados, arquivos e documentos que contenham informações pessoais de seus usuários, consumidores ou funcionários. Embora o acesso não seja o objetivo principal do suporte, ele se torna disponível em virtude da natureza técnica da atividade.</w:t>
      </w:r>
    </w:p>
    <w:p w14:paraId="2026594C" w14:textId="77777777" w:rsidR="007D5C5A" w:rsidRDefault="007D5C5A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7A3C8209" w14:textId="77777777" w:rsidR="007D5C5A" w:rsidRDefault="00C95176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2" w:name="_Toc210679315"/>
      <w:r>
        <w:rPr>
          <w:rFonts w:eastAsia="Times New Roman" w:cs="Times New Roman"/>
          <w:b/>
          <w:caps/>
          <w:szCs w:val="20"/>
        </w:rPr>
        <w:t>Finalidade do tratamento</w:t>
      </w:r>
      <w:bookmarkEnd w:id="2"/>
    </w:p>
    <w:p w14:paraId="7E5593C5" w14:textId="77777777" w:rsidR="00BE5962" w:rsidRDefault="00BE5962" w:rsidP="006131E0">
      <w:pPr>
        <w:pStyle w:val="PargrafodaLista"/>
        <w:keepNext/>
        <w:widowControl/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</w:p>
    <w:p w14:paraId="3412DA30" w14:textId="0FC5681D" w:rsidR="005A0D73" w:rsidRPr="00D90482" w:rsidRDefault="00961D36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  <w:r w:rsidRPr="00947DD7">
        <w:rPr>
          <w:rFonts w:asciiTheme="minorHAnsi" w:eastAsia="Yu Gothic UI" w:hAnsiTheme="minorHAnsi" w:cstheme="minorHAnsi"/>
        </w:rPr>
        <w:t>A finalidade desse tratamento é exclusiva à prestação dos serviços contratados de suporte e manutenção de software. O acesso a dados pessoais é incidental e limitado à execução técnica necessária para a resolução de problemas ou para a melhoria do funcionamento do sistema do cliente.</w:t>
      </w:r>
    </w:p>
    <w:p w14:paraId="52493363" w14:textId="77777777" w:rsidR="008B5BEC" w:rsidRDefault="008B5BEC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5D452F89" w14:textId="77777777" w:rsidR="00B06B4B" w:rsidRDefault="00B06B4B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423D7B0D" w14:textId="77777777" w:rsidR="008B5BEC" w:rsidRPr="001925E6" w:rsidRDefault="003803EF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3" w:name="_Toc210679316"/>
      <w:r>
        <w:rPr>
          <w:rFonts w:eastAsia="Times New Roman" w:cs="Times New Roman"/>
          <w:b/>
          <w:caps/>
          <w:szCs w:val="20"/>
        </w:rPr>
        <w:t>categoria de dados pessoais tratados</w:t>
      </w:r>
      <w:bookmarkEnd w:id="3"/>
    </w:p>
    <w:p w14:paraId="5D99EF92" w14:textId="77777777" w:rsidR="00961D36" w:rsidRDefault="00961D36" w:rsidP="006131E0">
      <w:pPr>
        <w:pStyle w:val="Ttulo2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>
        <w:rPr>
          <w:rFonts w:asciiTheme="minorHAnsi" w:eastAsia="Yu Gothic UI" w:hAnsiTheme="minorHAnsi" w:cstheme="minorHAnsi"/>
          <w:b w:val="0"/>
          <w:sz w:val="22"/>
          <w:szCs w:val="22"/>
        </w:rPr>
        <w:t xml:space="preserve">A depender dos dados que o cliente possuir em seus arquivos. </w:t>
      </w:r>
    </w:p>
    <w:p w14:paraId="137579E1" w14:textId="77777777" w:rsidR="00961D36" w:rsidRPr="00175DBD" w:rsidRDefault="00961D36" w:rsidP="006131E0">
      <w:pPr>
        <w:pStyle w:val="Ttulo2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175DBD">
        <w:rPr>
          <w:rFonts w:asciiTheme="minorHAnsi" w:eastAsia="Yu Gothic UI" w:hAnsiTheme="minorHAnsi" w:cstheme="minorHAnsi"/>
          <w:b w:val="0"/>
          <w:sz w:val="22"/>
          <w:szCs w:val="22"/>
        </w:rPr>
        <w:t>- Dados pessoais comuns: nome, CPF, RG, endereço, telefone, e-mail, dados cadastrais de clientes e usuários do sistema.</w:t>
      </w:r>
    </w:p>
    <w:p w14:paraId="1CD15C52" w14:textId="77777777" w:rsidR="00961D36" w:rsidRPr="00E551F3" w:rsidRDefault="00961D36" w:rsidP="006131E0">
      <w:pPr>
        <w:pStyle w:val="Ttulo2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  <w:r w:rsidRPr="00175DBD">
        <w:rPr>
          <w:rFonts w:asciiTheme="minorHAnsi" w:eastAsia="Yu Gothic UI" w:hAnsiTheme="minorHAnsi" w:cstheme="minorHAnsi"/>
          <w:b w:val="0"/>
          <w:sz w:val="22"/>
          <w:szCs w:val="22"/>
        </w:rPr>
        <w:t>- Dados pessoais sensíveis: dados de saúde, informações financeiras, dados de menores, quando existentes nos sistemas acessados.</w:t>
      </w:r>
    </w:p>
    <w:p w14:paraId="4BA68B39" w14:textId="40CEEE54" w:rsidR="00E15277" w:rsidRPr="00961D36" w:rsidRDefault="00E15277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  <w:lang w:val="pt-BR"/>
        </w:rPr>
      </w:pPr>
    </w:p>
    <w:p w14:paraId="4F37D9F4" w14:textId="77777777" w:rsidR="003406A3" w:rsidRDefault="003406A3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2CB15416" w14:textId="77777777" w:rsidR="003406A3" w:rsidRDefault="003406A3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29F39FCB" w14:textId="77777777" w:rsidR="003406A3" w:rsidRPr="001925E6" w:rsidRDefault="003406A3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4" w:name="_Toc210679317"/>
      <w:r>
        <w:rPr>
          <w:rFonts w:eastAsia="Times New Roman" w:cs="Times New Roman"/>
          <w:b/>
          <w:caps/>
          <w:szCs w:val="20"/>
        </w:rPr>
        <w:lastRenderedPageBreak/>
        <w:t>titulares envolvidos</w:t>
      </w:r>
      <w:bookmarkEnd w:id="4"/>
    </w:p>
    <w:p w14:paraId="37AC7C51" w14:textId="77777777" w:rsidR="00F37063" w:rsidRDefault="00F37063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</w:p>
    <w:p w14:paraId="24C43885" w14:textId="749949AE" w:rsid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  <w:r w:rsidRPr="00961D36">
        <w:rPr>
          <w:rFonts w:asciiTheme="minorHAnsi" w:eastAsia="Yu Gothic UI" w:hAnsiTheme="minorHAnsi" w:cstheme="minorHAnsi"/>
        </w:rPr>
        <w:t>Os titulares de dados abrangidos pelo processo são:</w:t>
      </w:r>
    </w:p>
    <w:p w14:paraId="16B9136C" w14:textId="77777777" w:rsidR="00961D36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  <w:r w:rsidRPr="00961D36">
        <w:rPr>
          <w:rFonts w:asciiTheme="minorHAnsi" w:eastAsia="Yu Gothic UI" w:hAnsiTheme="minorHAnsi" w:cstheme="minorHAnsi"/>
        </w:rPr>
        <w:t>- Colaboradores e clientes finais do CONTRATANTE;</w:t>
      </w:r>
    </w:p>
    <w:p w14:paraId="552AC630" w14:textId="77777777" w:rsidR="00961D36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  <w:r w:rsidRPr="00961D36">
        <w:rPr>
          <w:rFonts w:asciiTheme="minorHAnsi" w:eastAsia="Yu Gothic UI" w:hAnsiTheme="minorHAnsi" w:cstheme="minorHAnsi"/>
        </w:rPr>
        <w:t>- Usuários cadastrados nos sistemas de software em manutenção;</w:t>
      </w:r>
    </w:p>
    <w:p w14:paraId="0245F362" w14:textId="650202DE" w:rsidR="003406A3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="Aptos" w:hAnsi="Aptos"/>
        </w:rPr>
      </w:pPr>
      <w:r w:rsidRPr="00961D36">
        <w:rPr>
          <w:rFonts w:asciiTheme="minorHAnsi" w:eastAsia="Yu Gothic UI" w:hAnsiTheme="minorHAnsi" w:cstheme="minorHAnsi"/>
        </w:rPr>
        <w:t>- Terceiros cujos dados possam estar armazenados nos documentos e arquivos acessíveis</w:t>
      </w:r>
    </w:p>
    <w:p w14:paraId="413AF998" w14:textId="77777777" w:rsidR="001D6675" w:rsidRDefault="001D6675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0E860427" w14:textId="77777777" w:rsidR="001D6675" w:rsidRPr="001925E6" w:rsidRDefault="003C7DBE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5" w:name="_Toc210679318"/>
      <w:r>
        <w:rPr>
          <w:rFonts w:eastAsia="Times New Roman" w:cs="Times New Roman"/>
          <w:b/>
          <w:caps/>
          <w:szCs w:val="20"/>
        </w:rPr>
        <w:t>ciclo</w:t>
      </w:r>
      <w:r w:rsidR="001D6675">
        <w:rPr>
          <w:rFonts w:eastAsia="Times New Roman" w:cs="Times New Roman"/>
          <w:b/>
          <w:caps/>
          <w:szCs w:val="20"/>
        </w:rPr>
        <w:t xml:space="preserve"> de vida de dados</w:t>
      </w:r>
      <w:bookmarkEnd w:id="5"/>
    </w:p>
    <w:p w14:paraId="50D834F4" w14:textId="77777777" w:rsidR="00961D36" w:rsidRDefault="00961D36" w:rsidP="006131E0">
      <w:pPr>
        <w:pStyle w:val="PargrafodaLista"/>
        <w:widowControl/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</w:p>
    <w:p w14:paraId="4C2ACD54" w14:textId="2EE2E0D6" w:rsidR="00961D36" w:rsidRPr="004243D8" w:rsidRDefault="00961D36" w:rsidP="006131E0">
      <w:pPr>
        <w:pStyle w:val="PargrafodaLista"/>
        <w:widowControl/>
        <w:numPr>
          <w:ilvl w:val="0"/>
          <w:numId w:val="34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4243D8">
        <w:rPr>
          <w:rFonts w:asciiTheme="minorHAnsi" w:eastAsia="Yu Gothic UI" w:hAnsiTheme="minorHAnsi" w:cstheme="minorHAnsi"/>
        </w:rPr>
        <w:t>Coleta/Disponibilização: Ocorre incidentalmente quando o colaborador acessa o sistema do cliente para prestar suporte.</w:t>
      </w:r>
    </w:p>
    <w:p w14:paraId="2113E9E2" w14:textId="77777777" w:rsidR="00961D36" w:rsidRPr="004243D8" w:rsidRDefault="00961D36" w:rsidP="006131E0">
      <w:pPr>
        <w:pStyle w:val="PargrafodaLista"/>
        <w:widowControl/>
        <w:numPr>
          <w:ilvl w:val="0"/>
          <w:numId w:val="34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4243D8">
        <w:rPr>
          <w:rFonts w:asciiTheme="minorHAnsi" w:eastAsia="Yu Gothic UI" w:hAnsiTheme="minorHAnsi" w:cstheme="minorHAnsi"/>
        </w:rPr>
        <w:t>Uso: Visualização temporária dos dados necessários à execução do suporte técnico.</w:t>
      </w:r>
    </w:p>
    <w:p w14:paraId="140038D4" w14:textId="77777777" w:rsidR="00961D36" w:rsidRPr="004243D8" w:rsidRDefault="00961D36" w:rsidP="006131E0">
      <w:pPr>
        <w:pStyle w:val="PargrafodaLista"/>
        <w:widowControl/>
        <w:numPr>
          <w:ilvl w:val="0"/>
          <w:numId w:val="34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4243D8">
        <w:rPr>
          <w:rFonts w:asciiTheme="minorHAnsi" w:eastAsia="Yu Gothic UI" w:hAnsiTheme="minorHAnsi" w:cstheme="minorHAnsi"/>
        </w:rPr>
        <w:t>Armazenamento: A EMPRESA não realiza cópia ou armazenamento dos dados acessados, limitando-se a operar dentro do ambiente do cliente.</w:t>
      </w:r>
    </w:p>
    <w:p w14:paraId="6790D98E" w14:textId="77777777" w:rsidR="00961D36" w:rsidRPr="004243D8" w:rsidRDefault="00961D36" w:rsidP="006131E0">
      <w:pPr>
        <w:pStyle w:val="PargrafodaLista"/>
        <w:widowControl/>
        <w:numPr>
          <w:ilvl w:val="0"/>
          <w:numId w:val="34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4243D8">
        <w:rPr>
          <w:rFonts w:asciiTheme="minorHAnsi" w:eastAsia="Yu Gothic UI" w:hAnsiTheme="minorHAnsi" w:cstheme="minorHAnsi"/>
        </w:rPr>
        <w:t>Compartilhamento: Restringe-se ao ambiente interno do cliente, sem repasse externo.</w:t>
      </w:r>
    </w:p>
    <w:p w14:paraId="3AF713CC" w14:textId="77777777" w:rsidR="00961D36" w:rsidRPr="004243D8" w:rsidRDefault="00961D36" w:rsidP="006131E0">
      <w:pPr>
        <w:pStyle w:val="PargrafodaLista"/>
        <w:widowControl/>
        <w:numPr>
          <w:ilvl w:val="0"/>
          <w:numId w:val="34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4243D8">
        <w:rPr>
          <w:rFonts w:asciiTheme="minorHAnsi" w:eastAsia="Yu Gothic UI" w:hAnsiTheme="minorHAnsi" w:cstheme="minorHAnsi"/>
        </w:rPr>
        <w:t>Eliminação: Como não há retenção, os dados permanecem sob guarda exclusiva do cliente, sendo eliminados conforme suas próprias políticas de retenção</w:t>
      </w:r>
    </w:p>
    <w:p w14:paraId="2E25816F" w14:textId="77777777" w:rsidR="003C7DBE" w:rsidRDefault="003C7DBE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6FE348C0" w14:textId="77777777" w:rsidR="003C7DBE" w:rsidRPr="001925E6" w:rsidRDefault="003C7DBE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6" w:name="_Toc210679319"/>
      <w:r>
        <w:rPr>
          <w:rFonts w:eastAsia="Times New Roman" w:cs="Times New Roman"/>
          <w:b/>
          <w:caps/>
          <w:szCs w:val="20"/>
        </w:rPr>
        <w:t>compartilhamnetos e transfer</w:t>
      </w:r>
      <w:r w:rsidR="004F1BA1">
        <w:rPr>
          <w:rFonts w:eastAsia="Times New Roman" w:cs="Times New Roman"/>
          <w:b/>
          <w:caps/>
          <w:szCs w:val="20"/>
        </w:rPr>
        <w:t>ê</w:t>
      </w:r>
      <w:r>
        <w:rPr>
          <w:rFonts w:eastAsia="Times New Roman" w:cs="Times New Roman"/>
          <w:b/>
          <w:caps/>
          <w:szCs w:val="20"/>
        </w:rPr>
        <w:t>ncias</w:t>
      </w:r>
      <w:bookmarkEnd w:id="6"/>
    </w:p>
    <w:p w14:paraId="4AE7EDDC" w14:textId="77777777" w:rsidR="00961D36" w:rsidRDefault="00961D36" w:rsidP="006131E0">
      <w:pPr>
        <w:pStyle w:val="Ttulo2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90166A">
        <w:rPr>
          <w:rFonts w:asciiTheme="minorHAnsi" w:eastAsia="Yu Gothic UI" w:hAnsiTheme="minorHAnsi" w:cstheme="minorHAnsi"/>
          <w:b w:val="0"/>
          <w:sz w:val="22"/>
          <w:szCs w:val="22"/>
        </w:rPr>
        <w:t>Não há transferência de dados para terceiros pela EMPRESA. O acesso se dá exclusivamente dentro dos sistemas do cliente, que é o controlador dos dados.</w:t>
      </w:r>
    </w:p>
    <w:p w14:paraId="469F0CF6" w14:textId="77777777" w:rsidR="009B046E" w:rsidRDefault="009B046E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5EC10BF0" w14:textId="77777777" w:rsidR="009B046E" w:rsidRDefault="009B046E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7" w:name="_Toc210679320"/>
      <w:r>
        <w:rPr>
          <w:rFonts w:eastAsia="Times New Roman" w:cs="Times New Roman"/>
          <w:b/>
          <w:caps/>
          <w:szCs w:val="20"/>
        </w:rPr>
        <w:t>riscos identificados</w:t>
      </w:r>
      <w:bookmarkEnd w:id="7"/>
    </w:p>
    <w:p w14:paraId="38CF5D1A" w14:textId="77777777" w:rsidR="00F37063" w:rsidRPr="001925E6" w:rsidRDefault="00F37063" w:rsidP="006131E0">
      <w:pPr>
        <w:pStyle w:val="PargrafodaLista"/>
        <w:keepNext/>
        <w:widowControl/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</w:p>
    <w:p w14:paraId="73A2552C" w14:textId="77777777" w:rsidR="00961D36" w:rsidRPr="00CC04B6" w:rsidRDefault="00961D36" w:rsidP="006131E0">
      <w:pPr>
        <w:pStyle w:val="PargrafodaLista"/>
        <w:widowControl/>
        <w:numPr>
          <w:ilvl w:val="0"/>
          <w:numId w:val="36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CC04B6">
        <w:rPr>
          <w:rFonts w:asciiTheme="minorHAnsi" w:eastAsia="Yu Gothic UI" w:hAnsiTheme="minorHAnsi" w:cstheme="minorHAnsi"/>
        </w:rPr>
        <w:t>Vazamento acidental de dados durante o atendimento remoto;</w:t>
      </w:r>
    </w:p>
    <w:p w14:paraId="35AA63E8" w14:textId="32244404" w:rsidR="00961D36" w:rsidRPr="00CC04B6" w:rsidRDefault="00961D36" w:rsidP="006131E0">
      <w:pPr>
        <w:pStyle w:val="PargrafodaLista"/>
        <w:widowControl/>
        <w:numPr>
          <w:ilvl w:val="0"/>
          <w:numId w:val="36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CC04B6">
        <w:rPr>
          <w:rFonts w:asciiTheme="minorHAnsi" w:eastAsia="Yu Gothic UI" w:hAnsiTheme="minorHAnsi" w:cstheme="minorHAnsi"/>
        </w:rPr>
        <w:t>Utilização indevida de credenciais de acesso;</w:t>
      </w:r>
    </w:p>
    <w:p w14:paraId="64C79CE9" w14:textId="77777777" w:rsidR="00961D36" w:rsidRPr="00CC04B6" w:rsidRDefault="00961D36" w:rsidP="006131E0">
      <w:pPr>
        <w:pStyle w:val="PargrafodaLista"/>
        <w:widowControl/>
        <w:numPr>
          <w:ilvl w:val="0"/>
          <w:numId w:val="36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CC04B6">
        <w:rPr>
          <w:rFonts w:asciiTheme="minorHAnsi" w:eastAsia="Yu Gothic UI" w:hAnsiTheme="minorHAnsi" w:cstheme="minorHAnsi"/>
        </w:rPr>
        <w:t>Exposição a dados sensíveis sem necessidade para a execução do suporte;</w:t>
      </w:r>
    </w:p>
    <w:p w14:paraId="58DB8A7C" w14:textId="77777777" w:rsidR="00961D36" w:rsidRDefault="00961D36" w:rsidP="006131E0">
      <w:pPr>
        <w:pStyle w:val="PargrafodaLista"/>
        <w:widowControl/>
        <w:numPr>
          <w:ilvl w:val="0"/>
          <w:numId w:val="36"/>
        </w:numPr>
        <w:tabs>
          <w:tab w:val="num" w:pos="851"/>
        </w:tabs>
        <w:autoSpaceDE/>
        <w:autoSpaceDN/>
        <w:spacing w:after="160" w:line="360" w:lineRule="auto"/>
        <w:ind w:left="709" w:right="855" w:firstLine="0"/>
        <w:contextualSpacing/>
        <w:jc w:val="both"/>
        <w:rPr>
          <w:rFonts w:asciiTheme="minorHAnsi" w:eastAsia="Yu Gothic UI" w:hAnsiTheme="minorHAnsi" w:cstheme="minorHAnsi"/>
        </w:rPr>
      </w:pPr>
      <w:r w:rsidRPr="00CC04B6">
        <w:rPr>
          <w:rFonts w:asciiTheme="minorHAnsi" w:eastAsia="Yu Gothic UI" w:hAnsiTheme="minorHAnsi" w:cstheme="minorHAnsi"/>
        </w:rPr>
        <w:t>Possibilidade de captura de tela, cópia ou extração indevida de informações por colaboradores.</w:t>
      </w:r>
    </w:p>
    <w:p w14:paraId="2EF3D679" w14:textId="117293F2" w:rsidR="001D6675" w:rsidRDefault="001D6675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5B77A317" w14:textId="77777777" w:rsidR="008757E6" w:rsidRDefault="008757E6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17B89FF8" w14:textId="77777777" w:rsidR="008757E6" w:rsidRDefault="008757E6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20DDB52D" w14:textId="77777777" w:rsidR="008757E6" w:rsidRPr="001925E6" w:rsidRDefault="008757E6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8" w:name="_Toc210679321"/>
      <w:r>
        <w:rPr>
          <w:rFonts w:eastAsia="Times New Roman" w:cs="Times New Roman"/>
          <w:b/>
          <w:caps/>
          <w:szCs w:val="20"/>
        </w:rPr>
        <w:lastRenderedPageBreak/>
        <w:t>medidas de seguran</w:t>
      </w:r>
      <w:r w:rsidR="00E37EEC">
        <w:rPr>
          <w:rFonts w:eastAsia="Times New Roman" w:cs="Times New Roman"/>
          <w:b/>
          <w:caps/>
          <w:szCs w:val="20"/>
        </w:rPr>
        <w:t>ç</w:t>
      </w:r>
      <w:r>
        <w:rPr>
          <w:rFonts w:eastAsia="Times New Roman" w:cs="Times New Roman"/>
          <w:b/>
          <w:caps/>
          <w:szCs w:val="20"/>
        </w:rPr>
        <w:t>a existentes</w:t>
      </w:r>
      <w:bookmarkEnd w:id="8"/>
    </w:p>
    <w:p w14:paraId="4A18AE0E" w14:textId="77777777" w:rsidR="00961D36" w:rsidRPr="005A71E6" w:rsidRDefault="00961D36" w:rsidP="006131E0">
      <w:pPr>
        <w:pStyle w:val="Ttulo2"/>
        <w:numPr>
          <w:ilvl w:val="0"/>
          <w:numId w:val="37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5A71E6">
        <w:rPr>
          <w:rFonts w:asciiTheme="minorHAnsi" w:eastAsia="Yu Gothic UI" w:hAnsiTheme="minorHAnsi" w:cstheme="minorHAnsi"/>
          <w:b w:val="0"/>
          <w:sz w:val="22"/>
          <w:szCs w:val="22"/>
        </w:rPr>
        <w:t>Acesso remoto via canais criptografados (VPN, SSL);</w:t>
      </w:r>
    </w:p>
    <w:p w14:paraId="2FDA3630" w14:textId="77777777" w:rsidR="00961D36" w:rsidRPr="005A71E6" w:rsidRDefault="00961D36" w:rsidP="006131E0">
      <w:pPr>
        <w:pStyle w:val="Ttulo2"/>
        <w:numPr>
          <w:ilvl w:val="0"/>
          <w:numId w:val="37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5A71E6">
        <w:rPr>
          <w:rFonts w:asciiTheme="minorHAnsi" w:eastAsia="Yu Gothic UI" w:hAnsiTheme="minorHAnsi" w:cstheme="minorHAnsi"/>
          <w:b w:val="0"/>
          <w:sz w:val="22"/>
          <w:szCs w:val="22"/>
        </w:rPr>
        <w:t>Controle de credenciais individuais para colaboradores;</w:t>
      </w:r>
    </w:p>
    <w:p w14:paraId="615DA6E1" w14:textId="77777777" w:rsidR="00961D36" w:rsidRPr="005A71E6" w:rsidRDefault="00961D36" w:rsidP="006131E0">
      <w:pPr>
        <w:pStyle w:val="Ttulo2"/>
        <w:numPr>
          <w:ilvl w:val="0"/>
          <w:numId w:val="37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5A71E6">
        <w:rPr>
          <w:rFonts w:asciiTheme="minorHAnsi" w:eastAsia="Yu Gothic UI" w:hAnsiTheme="minorHAnsi" w:cstheme="minorHAnsi"/>
          <w:b w:val="0"/>
          <w:sz w:val="22"/>
          <w:szCs w:val="22"/>
        </w:rPr>
        <w:t>Políticas de sigilo e confidencialidade firmadas em contrato;</w:t>
      </w:r>
    </w:p>
    <w:p w14:paraId="60D7DE9A" w14:textId="77777777" w:rsidR="00961D36" w:rsidRPr="005A71E6" w:rsidRDefault="00961D36" w:rsidP="006131E0">
      <w:pPr>
        <w:pStyle w:val="Ttulo2"/>
        <w:numPr>
          <w:ilvl w:val="0"/>
          <w:numId w:val="37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5A71E6">
        <w:rPr>
          <w:rFonts w:asciiTheme="minorHAnsi" w:eastAsia="Yu Gothic UI" w:hAnsiTheme="minorHAnsi" w:cstheme="minorHAnsi"/>
          <w:b w:val="0"/>
          <w:sz w:val="22"/>
          <w:szCs w:val="22"/>
        </w:rPr>
        <w:t>Monitoramento e registro de logs de acesso;</w:t>
      </w:r>
    </w:p>
    <w:p w14:paraId="5483A41E" w14:textId="77777777" w:rsidR="00961D36" w:rsidRDefault="00961D36" w:rsidP="006131E0">
      <w:pPr>
        <w:pStyle w:val="Ttulo2"/>
        <w:numPr>
          <w:ilvl w:val="0"/>
          <w:numId w:val="37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5A71E6">
        <w:rPr>
          <w:rFonts w:asciiTheme="minorHAnsi" w:eastAsia="Yu Gothic UI" w:hAnsiTheme="minorHAnsi" w:cstheme="minorHAnsi"/>
          <w:b w:val="0"/>
          <w:sz w:val="22"/>
          <w:szCs w:val="22"/>
        </w:rPr>
        <w:t>Treinamento periódico da equipe em segurança da informação e LGPD.</w:t>
      </w:r>
    </w:p>
    <w:p w14:paraId="5B439636" w14:textId="77777777" w:rsidR="00822903" w:rsidRDefault="00822903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4AE67E5E" w14:textId="77777777" w:rsidR="00822903" w:rsidRPr="001925E6" w:rsidRDefault="00822903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9" w:name="_Toc210679322"/>
      <w:r>
        <w:rPr>
          <w:rFonts w:eastAsia="Times New Roman" w:cs="Times New Roman"/>
          <w:b/>
          <w:caps/>
          <w:szCs w:val="20"/>
        </w:rPr>
        <w:t xml:space="preserve">medidas </w:t>
      </w:r>
      <w:r w:rsidR="009177EC">
        <w:rPr>
          <w:rFonts w:eastAsia="Times New Roman" w:cs="Times New Roman"/>
          <w:b/>
          <w:caps/>
          <w:szCs w:val="20"/>
        </w:rPr>
        <w:t>recomendadas</w:t>
      </w:r>
      <w:bookmarkEnd w:id="9"/>
    </w:p>
    <w:p w14:paraId="0E3DC5B9" w14:textId="77777777" w:rsidR="00961D36" w:rsidRPr="00942523" w:rsidRDefault="00961D36" w:rsidP="006131E0">
      <w:pPr>
        <w:pStyle w:val="Ttulo2"/>
        <w:numPr>
          <w:ilvl w:val="0"/>
          <w:numId w:val="38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942523">
        <w:rPr>
          <w:rFonts w:asciiTheme="minorHAnsi" w:eastAsia="Yu Gothic UI" w:hAnsiTheme="minorHAnsi" w:cstheme="minorHAnsi"/>
          <w:b w:val="0"/>
          <w:sz w:val="22"/>
          <w:szCs w:val="22"/>
        </w:rPr>
        <w:t>Implementação de duplo fator de autenticação para acessos remotos;</w:t>
      </w:r>
    </w:p>
    <w:p w14:paraId="72D6F630" w14:textId="77777777" w:rsidR="00961D36" w:rsidRPr="00942523" w:rsidRDefault="00961D36" w:rsidP="006131E0">
      <w:pPr>
        <w:pStyle w:val="Ttulo2"/>
        <w:numPr>
          <w:ilvl w:val="0"/>
          <w:numId w:val="38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942523">
        <w:rPr>
          <w:rFonts w:asciiTheme="minorHAnsi" w:eastAsia="Yu Gothic UI" w:hAnsiTheme="minorHAnsi" w:cstheme="minorHAnsi"/>
          <w:b w:val="0"/>
          <w:sz w:val="22"/>
          <w:szCs w:val="22"/>
        </w:rPr>
        <w:t>Formalização de política de não retenção de dados do cliente pela EMPRESA;</w:t>
      </w:r>
    </w:p>
    <w:p w14:paraId="3BAF812E" w14:textId="77777777" w:rsidR="00961D36" w:rsidRPr="00942523" w:rsidRDefault="00961D36" w:rsidP="006131E0">
      <w:pPr>
        <w:pStyle w:val="Ttulo2"/>
        <w:numPr>
          <w:ilvl w:val="0"/>
          <w:numId w:val="38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942523">
        <w:rPr>
          <w:rFonts w:asciiTheme="minorHAnsi" w:eastAsia="Yu Gothic UI" w:hAnsiTheme="minorHAnsi" w:cstheme="minorHAnsi"/>
          <w:b w:val="0"/>
          <w:sz w:val="22"/>
          <w:szCs w:val="22"/>
        </w:rPr>
        <w:t>Auditorias periódicas de acessos para verificar adequação;</w:t>
      </w:r>
    </w:p>
    <w:p w14:paraId="56FB915C" w14:textId="77777777" w:rsidR="00961D36" w:rsidRPr="00942523" w:rsidRDefault="00961D36" w:rsidP="006131E0">
      <w:pPr>
        <w:pStyle w:val="Ttulo2"/>
        <w:numPr>
          <w:ilvl w:val="0"/>
          <w:numId w:val="38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942523">
        <w:rPr>
          <w:rFonts w:asciiTheme="minorHAnsi" w:eastAsia="Yu Gothic UI" w:hAnsiTheme="minorHAnsi" w:cstheme="minorHAnsi"/>
          <w:b w:val="0"/>
          <w:sz w:val="22"/>
          <w:szCs w:val="22"/>
        </w:rPr>
        <w:t>Segmentação de acessos, garantindo o princípio do menor privilégio;</w:t>
      </w:r>
    </w:p>
    <w:p w14:paraId="0C04537C" w14:textId="77777777" w:rsidR="00961D36" w:rsidRPr="00942523" w:rsidRDefault="00961D36" w:rsidP="006131E0">
      <w:pPr>
        <w:pStyle w:val="Ttulo2"/>
        <w:numPr>
          <w:ilvl w:val="0"/>
          <w:numId w:val="38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942523">
        <w:rPr>
          <w:rFonts w:asciiTheme="minorHAnsi" w:eastAsia="Yu Gothic UI" w:hAnsiTheme="minorHAnsi" w:cstheme="minorHAnsi"/>
          <w:b w:val="0"/>
          <w:sz w:val="22"/>
          <w:szCs w:val="22"/>
        </w:rPr>
        <w:t>Reforço contratual junto aos clientes sobre responsabilidades compartilhadas na proteção dos dados;</w:t>
      </w:r>
    </w:p>
    <w:p w14:paraId="1D038674" w14:textId="77777777" w:rsidR="00961D36" w:rsidRDefault="00961D36" w:rsidP="006131E0">
      <w:pPr>
        <w:pStyle w:val="Ttulo2"/>
        <w:numPr>
          <w:ilvl w:val="0"/>
          <w:numId w:val="38"/>
        </w:numPr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  <w:b w:val="0"/>
          <w:sz w:val="22"/>
          <w:szCs w:val="22"/>
        </w:rPr>
      </w:pPr>
      <w:r w:rsidRPr="00942523">
        <w:rPr>
          <w:rFonts w:asciiTheme="minorHAnsi" w:eastAsia="Yu Gothic UI" w:hAnsiTheme="minorHAnsi" w:cstheme="minorHAnsi"/>
          <w:b w:val="0"/>
          <w:sz w:val="22"/>
          <w:szCs w:val="22"/>
        </w:rPr>
        <w:t>Criação de plano de resposta a incidentes específico para suporte remoto.</w:t>
      </w:r>
    </w:p>
    <w:p w14:paraId="3D82293C" w14:textId="77777777" w:rsidR="008757E6" w:rsidRDefault="008757E6" w:rsidP="006131E0">
      <w:pPr>
        <w:tabs>
          <w:tab w:val="num" w:pos="851"/>
        </w:tabs>
        <w:spacing w:line="360" w:lineRule="auto"/>
        <w:ind w:left="709" w:right="855"/>
        <w:jc w:val="both"/>
        <w:rPr>
          <w:rFonts w:ascii="Aptos" w:hAnsi="Aptos"/>
        </w:rPr>
      </w:pPr>
    </w:p>
    <w:p w14:paraId="4574CAB9" w14:textId="77777777" w:rsidR="0015231F" w:rsidRPr="001925E6" w:rsidRDefault="0015231F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851"/>
        </w:tabs>
        <w:autoSpaceDE/>
        <w:autoSpaceDN/>
        <w:spacing w:before="120" w:after="100" w:afterAutospacing="1" w:line="360" w:lineRule="auto"/>
        <w:ind w:left="709" w:right="855" w:firstLine="0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10" w:name="_Toc210679323"/>
      <w:r>
        <w:rPr>
          <w:rFonts w:eastAsia="Times New Roman" w:cs="Times New Roman"/>
          <w:b/>
          <w:caps/>
          <w:szCs w:val="20"/>
        </w:rPr>
        <w:t>conclusão</w:t>
      </w:r>
      <w:bookmarkEnd w:id="10"/>
    </w:p>
    <w:p w14:paraId="3DAD37BE" w14:textId="77777777" w:rsid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</w:p>
    <w:p w14:paraId="58E58AC4" w14:textId="55E7EE49" w:rsidR="00961D36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  <w:r w:rsidRPr="00961D36">
        <w:rPr>
          <w:rFonts w:asciiTheme="minorHAnsi" w:eastAsia="Yu Gothic UI" w:hAnsiTheme="minorHAnsi" w:cstheme="minorHAnsi"/>
        </w:rPr>
        <w:t>O tratamento de dados realizado pelos colaboradores da EMPRESA no suporte de software é necessário e encontra respaldo na execução do contrato firmado com os clientes. Apesar de não haver coleta direta de dados pela EMPRESA, a disponibilidade de acesso a sistemas e documentos do cliente gera riscos potenciais de vazamento.</w:t>
      </w:r>
    </w:p>
    <w:p w14:paraId="79096634" w14:textId="77777777" w:rsidR="00961D36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Theme="minorHAnsi" w:eastAsia="Yu Gothic UI" w:hAnsiTheme="minorHAnsi" w:cstheme="minorHAnsi"/>
        </w:rPr>
      </w:pPr>
      <w:r w:rsidRPr="00961D36">
        <w:rPr>
          <w:rFonts w:asciiTheme="minorHAnsi" w:eastAsia="Yu Gothic UI" w:hAnsiTheme="minorHAnsi" w:cstheme="minorHAnsi"/>
        </w:rPr>
        <w:t>As medidas de segurança atualmente aplicadas reduzem substancialmente esses riscos, mas recomenda-se a implementação de controles adicionais, como autenticação multifator e auditoria de acessos.</w:t>
      </w:r>
    </w:p>
    <w:p w14:paraId="2C91F293" w14:textId="78A2D365" w:rsidR="0015231F" w:rsidRPr="00961D36" w:rsidRDefault="00961D36" w:rsidP="006131E0">
      <w:pPr>
        <w:pStyle w:val="PargrafodaLista"/>
        <w:tabs>
          <w:tab w:val="num" w:pos="851"/>
        </w:tabs>
        <w:spacing w:line="360" w:lineRule="auto"/>
        <w:ind w:left="709" w:right="855" w:firstLine="0"/>
        <w:jc w:val="both"/>
        <w:rPr>
          <w:rFonts w:ascii="Aptos" w:hAnsi="Aptos"/>
        </w:rPr>
      </w:pPr>
      <w:r w:rsidRPr="00961D36">
        <w:rPr>
          <w:rFonts w:asciiTheme="minorHAnsi" w:eastAsia="Yu Gothic UI" w:hAnsiTheme="minorHAnsi" w:cstheme="minorHAnsi"/>
        </w:rPr>
        <w:t>Com a adoção dessas medidas, o processo poderá ser considerado razoavelmente seguro e em conformidade com a LGPD, devendo ser revisado periodicamente em razão da sensibilidade do tratamento.</w:t>
      </w:r>
    </w:p>
    <w:p w14:paraId="2D602D59" w14:textId="77777777" w:rsidR="00275E32" w:rsidRDefault="00275E32" w:rsidP="006131E0">
      <w:pPr>
        <w:spacing w:line="360" w:lineRule="auto"/>
        <w:rPr>
          <w:rFonts w:ascii="Aptos" w:hAnsi="Aptos"/>
        </w:rPr>
      </w:pPr>
    </w:p>
    <w:p w14:paraId="5DB881D4" w14:textId="77777777" w:rsidR="00275E32" w:rsidRPr="001072E0" w:rsidRDefault="000A1B7B" w:rsidP="006131E0">
      <w:pPr>
        <w:pStyle w:val="PargrafodaLista"/>
        <w:keepNext/>
        <w:widowControl/>
        <w:numPr>
          <w:ilvl w:val="0"/>
          <w:numId w:val="29"/>
        </w:numPr>
        <w:tabs>
          <w:tab w:val="num" w:pos="360"/>
        </w:tabs>
        <w:autoSpaceDE/>
        <w:autoSpaceDN/>
        <w:spacing w:before="120" w:after="100" w:afterAutospacing="1" w:line="360" w:lineRule="auto"/>
        <w:ind w:left="357" w:firstLine="352"/>
        <w:contextualSpacing/>
        <w:jc w:val="both"/>
        <w:outlineLvl w:val="0"/>
        <w:rPr>
          <w:rFonts w:eastAsia="Times New Roman" w:cs="Times New Roman"/>
          <w:b/>
          <w:caps/>
          <w:szCs w:val="20"/>
        </w:rPr>
      </w:pPr>
      <w:bookmarkStart w:id="11" w:name="_Toc206179227"/>
      <w:bookmarkStart w:id="12" w:name="_Toc210679326"/>
      <w:r>
        <w:rPr>
          <w:rFonts w:eastAsia="Times New Roman" w:cs="Times New Roman"/>
          <w:b/>
          <w:caps/>
          <w:szCs w:val="20"/>
        </w:rPr>
        <w:t>QUADRO DE APROVAÇÕES</w:t>
      </w:r>
      <w:bookmarkEnd w:id="11"/>
      <w:bookmarkEnd w:id="12"/>
    </w:p>
    <w:p w14:paraId="0A597B55" w14:textId="77777777" w:rsidR="00275E32" w:rsidRDefault="00275E32" w:rsidP="006131E0">
      <w:pPr>
        <w:spacing w:line="360" w:lineRule="auto"/>
        <w:rPr>
          <w:rFonts w:ascii="Aptos" w:hAnsi="Aptos"/>
        </w:rPr>
      </w:pPr>
    </w:p>
    <w:tbl>
      <w:tblPr>
        <w:tblStyle w:val="TabeladeGrade1Clara"/>
        <w:tblW w:w="10490" w:type="dxa"/>
        <w:tblInd w:w="250" w:type="dxa"/>
        <w:tblLook w:val="04A0" w:firstRow="1" w:lastRow="0" w:firstColumn="1" w:lastColumn="0" w:noHBand="0" w:noVBand="1"/>
      </w:tblPr>
      <w:tblGrid>
        <w:gridCol w:w="1985"/>
        <w:gridCol w:w="4252"/>
        <w:gridCol w:w="4253"/>
      </w:tblGrid>
      <w:tr w:rsidR="00BF54FB" w:rsidRPr="006E3B78" w14:paraId="56B1A5E8" w14:textId="77777777" w:rsidTr="00BF5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5DD3323" w14:textId="77777777" w:rsidR="00275E32" w:rsidRPr="0093197D" w:rsidRDefault="00275E32" w:rsidP="006131E0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3197D">
              <w:rPr>
                <w:rFonts w:ascii="Arial" w:hAnsi="Arial" w:cs="Arial"/>
                <w:b w:val="0"/>
                <w:bCs w:val="0"/>
              </w:rPr>
              <w:t>Versão</w:t>
            </w:r>
            <w:r w:rsidR="0093197D">
              <w:rPr>
                <w:rFonts w:ascii="Arial" w:hAnsi="Arial" w:cs="Arial"/>
                <w:b w:val="0"/>
                <w:bCs w:val="0"/>
              </w:rPr>
              <w:t xml:space="preserve"> Atual</w:t>
            </w:r>
          </w:p>
        </w:tc>
        <w:tc>
          <w:tcPr>
            <w:tcW w:w="4252" w:type="dxa"/>
          </w:tcPr>
          <w:p w14:paraId="31FF9597" w14:textId="77777777" w:rsidR="00275E32" w:rsidRDefault="00387338" w:rsidP="006131E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</w:t>
            </w:r>
          </w:p>
        </w:tc>
        <w:tc>
          <w:tcPr>
            <w:tcW w:w="4253" w:type="dxa"/>
          </w:tcPr>
          <w:p w14:paraId="351A8D76" w14:textId="77777777" w:rsidR="00275E32" w:rsidRPr="006E3B78" w:rsidRDefault="00BF54FB" w:rsidP="006131E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Atribuição</w:t>
            </w:r>
          </w:p>
        </w:tc>
      </w:tr>
      <w:tr w:rsidR="00BF54FB" w:rsidRPr="006E3B78" w14:paraId="5A70E84F" w14:textId="77777777" w:rsidTr="00BF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8369E67" w14:textId="77777777" w:rsidR="00275E32" w:rsidRPr="000450B6" w:rsidRDefault="0093197D" w:rsidP="006131E0">
            <w:pPr>
              <w:spacing w:line="360" w:lineRule="auto"/>
              <w:jc w:val="center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lastRenderedPageBreak/>
              <w:t>Elaborado por</w:t>
            </w:r>
          </w:p>
        </w:tc>
        <w:tc>
          <w:tcPr>
            <w:tcW w:w="4252" w:type="dxa"/>
          </w:tcPr>
          <w:p w14:paraId="6267CF8D" w14:textId="5AC3543C" w:rsidR="00275E32" w:rsidRPr="000450B6" w:rsidRDefault="00F37063" w:rsidP="006131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André Del Cistia Ravani</w:t>
            </w:r>
          </w:p>
        </w:tc>
        <w:tc>
          <w:tcPr>
            <w:tcW w:w="4253" w:type="dxa"/>
          </w:tcPr>
          <w:p w14:paraId="4392310F" w14:textId="77777777" w:rsidR="00275E32" w:rsidRPr="000450B6" w:rsidRDefault="006420A4" w:rsidP="006131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DPO</w:t>
            </w:r>
          </w:p>
        </w:tc>
      </w:tr>
      <w:tr w:rsidR="00BF54FB" w:rsidRPr="006E3B78" w14:paraId="745ECE12" w14:textId="77777777" w:rsidTr="00BF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8D1310" w14:textId="77777777" w:rsidR="00275E32" w:rsidRPr="000450B6" w:rsidRDefault="00387338" w:rsidP="006131E0">
            <w:pPr>
              <w:spacing w:line="360" w:lineRule="auto"/>
              <w:jc w:val="center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Validado por</w:t>
            </w:r>
          </w:p>
        </w:tc>
        <w:tc>
          <w:tcPr>
            <w:tcW w:w="4252" w:type="dxa"/>
          </w:tcPr>
          <w:p w14:paraId="17212A07" w14:textId="77777777" w:rsidR="00275E32" w:rsidRPr="000450B6" w:rsidRDefault="007B0CF7" w:rsidP="006131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XX</w:t>
            </w:r>
          </w:p>
        </w:tc>
        <w:tc>
          <w:tcPr>
            <w:tcW w:w="4253" w:type="dxa"/>
          </w:tcPr>
          <w:p w14:paraId="6E560085" w14:textId="77777777" w:rsidR="00275E32" w:rsidRPr="000450B6" w:rsidRDefault="007B0CF7" w:rsidP="006131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XXX Qualidade</w:t>
            </w:r>
          </w:p>
        </w:tc>
      </w:tr>
      <w:tr w:rsidR="00BF54FB" w:rsidRPr="006E3B78" w14:paraId="1DC22FAD" w14:textId="77777777" w:rsidTr="00BF5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4148E22" w14:textId="77777777" w:rsidR="00275E32" w:rsidRPr="000450B6" w:rsidRDefault="00387338" w:rsidP="006131E0">
            <w:pPr>
              <w:spacing w:line="360" w:lineRule="auto"/>
              <w:jc w:val="center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Aprovado por</w:t>
            </w:r>
          </w:p>
        </w:tc>
        <w:tc>
          <w:tcPr>
            <w:tcW w:w="4252" w:type="dxa"/>
          </w:tcPr>
          <w:p w14:paraId="539DA975" w14:textId="77777777" w:rsidR="00275E32" w:rsidRPr="000450B6" w:rsidRDefault="007B0CF7" w:rsidP="006131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XX</w:t>
            </w:r>
          </w:p>
        </w:tc>
        <w:tc>
          <w:tcPr>
            <w:tcW w:w="4253" w:type="dxa"/>
          </w:tcPr>
          <w:p w14:paraId="627AD820" w14:textId="77777777" w:rsidR="00275E32" w:rsidRPr="000450B6" w:rsidRDefault="007F5CB7" w:rsidP="006131E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sz w:val="20"/>
                <w:szCs w:val="20"/>
              </w:rPr>
            </w:pPr>
            <w:r>
              <w:rPr>
                <w:rFonts w:ascii="Aptos" w:hAnsi="Aptos" w:cs="Arial"/>
                <w:sz w:val="20"/>
                <w:szCs w:val="20"/>
              </w:rPr>
              <w:t>CEO</w:t>
            </w:r>
          </w:p>
        </w:tc>
      </w:tr>
    </w:tbl>
    <w:p w14:paraId="3DABB07A" w14:textId="77777777" w:rsidR="00140556" w:rsidRPr="00142244" w:rsidRDefault="00140556" w:rsidP="006131E0">
      <w:pPr>
        <w:spacing w:line="360" w:lineRule="auto"/>
        <w:rPr>
          <w:rFonts w:ascii="Aptos" w:hAnsi="Aptos"/>
        </w:rPr>
      </w:pPr>
    </w:p>
    <w:sectPr w:rsidR="00140556" w:rsidRPr="00142244" w:rsidSect="005B7DE4">
      <w:headerReference w:type="first" r:id="rId10"/>
      <w:footerReference w:type="first" r:id="rId11"/>
      <w:pgSz w:w="11910" w:h="16840"/>
      <w:pgMar w:top="1900" w:right="283" w:bottom="920" w:left="566" w:header="346" w:footer="733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8C60" w14:textId="77777777" w:rsidR="00961D36" w:rsidRDefault="00961D36">
      <w:r>
        <w:separator/>
      </w:r>
    </w:p>
  </w:endnote>
  <w:endnote w:type="continuationSeparator" w:id="0">
    <w:p w14:paraId="16FFE27F" w14:textId="77777777" w:rsidR="00961D36" w:rsidRDefault="0096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3CB5" w14:textId="77777777" w:rsidR="007016F1" w:rsidRPr="00E71AE8" w:rsidRDefault="007016F1" w:rsidP="0072300D">
    <w:pPr>
      <w:pStyle w:val="Rodap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5AC97" w14:textId="77777777" w:rsidR="00961D36" w:rsidRDefault="00961D36">
      <w:r>
        <w:separator/>
      </w:r>
    </w:p>
  </w:footnote>
  <w:footnote w:type="continuationSeparator" w:id="0">
    <w:p w14:paraId="3184684B" w14:textId="77777777" w:rsidR="00961D36" w:rsidRDefault="00961D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4DFF" w14:textId="77777777" w:rsidR="00985DC7" w:rsidRDefault="00985DC7">
    <w:pPr>
      <w:pStyle w:val="Corpodetexto"/>
      <w:spacing w:line="14" w:lineRule="auto"/>
      <w:rPr>
        <w:sz w:val="20"/>
      </w:rPr>
    </w:pPr>
  </w:p>
  <w:p w14:paraId="54EBFD30" w14:textId="77777777" w:rsidR="00985DC7" w:rsidRDefault="00985DC7">
    <w:pPr>
      <w:pStyle w:val="Corpodetexto"/>
      <w:spacing w:line="14" w:lineRule="auto"/>
      <w:rPr>
        <w:sz w:val="20"/>
      </w:rPr>
    </w:pPr>
  </w:p>
  <w:p w14:paraId="7C5CF433" w14:textId="77777777" w:rsidR="00985DC7" w:rsidRDefault="00985DC7">
    <w:pPr>
      <w:pStyle w:val="Corpodetexto"/>
      <w:spacing w:line="14" w:lineRule="auto"/>
      <w:rPr>
        <w:sz w:val="20"/>
      </w:rPr>
    </w:pPr>
  </w:p>
  <w:p w14:paraId="15113999" w14:textId="77777777" w:rsidR="00985DC7" w:rsidRDefault="00985DC7">
    <w:pPr>
      <w:pStyle w:val="Corpodetexto"/>
      <w:spacing w:line="14" w:lineRule="auto"/>
      <w:rPr>
        <w:sz w:val="20"/>
      </w:rPr>
    </w:pPr>
  </w:p>
  <w:p w14:paraId="50DB59CE" w14:textId="77777777" w:rsidR="00985DC7" w:rsidRDefault="00985DC7">
    <w:pPr>
      <w:pStyle w:val="Corpodetexto"/>
      <w:spacing w:line="14" w:lineRule="auto"/>
      <w:rPr>
        <w:sz w:val="20"/>
      </w:rPr>
    </w:pPr>
  </w:p>
  <w:p w14:paraId="0A1108A9" w14:textId="77777777" w:rsidR="00985DC7" w:rsidRDefault="00985DC7">
    <w:pPr>
      <w:pStyle w:val="Corpodetexto"/>
      <w:spacing w:line="14" w:lineRule="auto"/>
      <w:rPr>
        <w:sz w:val="20"/>
      </w:rPr>
    </w:pPr>
  </w:p>
  <w:p w14:paraId="4A85E02F" w14:textId="77777777" w:rsidR="00985DC7" w:rsidRDefault="00985DC7">
    <w:pPr>
      <w:pStyle w:val="Corpodetexto"/>
      <w:spacing w:line="14" w:lineRule="auto"/>
      <w:rPr>
        <w:sz w:val="20"/>
      </w:rPr>
    </w:pPr>
  </w:p>
  <w:p w14:paraId="0CF64C09" w14:textId="77777777" w:rsidR="00985DC7" w:rsidRDefault="00985DC7">
    <w:pPr>
      <w:pStyle w:val="Corpodetexto"/>
      <w:spacing w:line="14" w:lineRule="auto"/>
      <w:rPr>
        <w:sz w:val="20"/>
      </w:rPr>
    </w:pPr>
  </w:p>
  <w:p w14:paraId="5FCFAA64" w14:textId="77777777" w:rsidR="00985DC7" w:rsidRDefault="00985DC7">
    <w:pPr>
      <w:pStyle w:val="Corpodetexto"/>
      <w:spacing w:line="14" w:lineRule="auto"/>
      <w:rPr>
        <w:sz w:val="20"/>
      </w:rPr>
    </w:pPr>
  </w:p>
  <w:p w14:paraId="3CC8B637" w14:textId="77777777" w:rsidR="00985DC7" w:rsidRDefault="00985DC7">
    <w:pPr>
      <w:pStyle w:val="Corpodetexto"/>
      <w:spacing w:line="14" w:lineRule="auto"/>
      <w:rPr>
        <w:sz w:val="20"/>
      </w:rPr>
    </w:pPr>
  </w:p>
  <w:p w14:paraId="7B03276E" w14:textId="77777777" w:rsidR="00985DC7" w:rsidRDefault="00985DC7">
    <w:pPr>
      <w:pStyle w:val="Corpodetexto"/>
      <w:spacing w:line="14" w:lineRule="auto"/>
      <w:rPr>
        <w:sz w:val="20"/>
      </w:rPr>
    </w:pPr>
  </w:p>
  <w:p w14:paraId="430CA3CB" w14:textId="77777777" w:rsidR="00985DC7" w:rsidRDefault="00985DC7">
    <w:pPr>
      <w:pStyle w:val="Corpodetexto"/>
      <w:spacing w:line="14" w:lineRule="auto"/>
      <w:rPr>
        <w:sz w:val="20"/>
      </w:rPr>
    </w:pPr>
  </w:p>
  <w:p w14:paraId="56F46DE6" w14:textId="77777777" w:rsidR="00985DC7" w:rsidRDefault="00985DC7">
    <w:pPr>
      <w:pStyle w:val="Corpodetexto"/>
      <w:spacing w:line="14" w:lineRule="auto"/>
      <w:rPr>
        <w:sz w:val="20"/>
      </w:rPr>
    </w:pPr>
  </w:p>
  <w:p w14:paraId="7A28F182" w14:textId="77777777" w:rsidR="00985DC7" w:rsidRDefault="00985DC7">
    <w:pPr>
      <w:pStyle w:val="Corpodetexto"/>
      <w:spacing w:line="14" w:lineRule="auto"/>
      <w:rPr>
        <w:sz w:val="20"/>
      </w:rPr>
    </w:pPr>
  </w:p>
  <w:p w14:paraId="0FC60A15" w14:textId="77777777" w:rsidR="00985DC7" w:rsidRDefault="00985DC7">
    <w:pPr>
      <w:pStyle w:val="Corpodetexto"/>
      <w:spacing w:line="14" w:lineRule="auto"/>
      <w:rPr>
        <w:sz w:val="20"/>
      </w:rPr>
    </w:pPr>
  </w:p>
  <w:p w14:paraId="3B7D72DD" w14:textId="77777777" w:rsidR="00985DC7" w:rsidRDefault="00985DC7">
    <w:pPr>
      <w:pStyle w:val="Corpodetexto"/>
      <w:spacing w:line="14" w:lineRule="auto"/>
      <w:rPr>
        <w:sz w:val="20"/>
      </w:rPr>
    </w:pPr>
  </w:p>
  <w:p w14:paraId="56AC5AB5" w14:textId="77777777" w:rsidR="00985DC7" w:rsidRDefault="00985DC7">
    <w:pPr>
      <w:pStyle w:val="Corpodetexto"/>
      <w:spacing w:line="14" w:lineRule="auto"/>
      <w:rPr>
        <w:sz w:val="20"/>
      </w:rPr>
    </w:pPr>
  </w:p>
  <w:p w14:paraId="2D20A41A" w14:textId="77777777" w:rsidR="00985DC7" w:rsidRDefault="00985DC7">
    <w:pPr>
      <w:pStyle w:val="Corpodetexto"/>
      <w:spacing w:line="14" w:lineRule="auto"/>
      <w:rPr>
        <w:sz w:val="20"/>
      </w:rPr>
    </w:pPr>
  </w:p>
  <w:p w14:paraId="584444D2" w14:textId="77777777" w:rsidR="00985DC7" w:rsidRDefault="00985DC7">
    <w:pPr>
      <w:pStyle w:val="Corpodetexto"/>
      <w:spacing w:line="14" w:lineRule="auto"/>
      <w:rPr>
        <w:sz w:val="20"/>
      </w:rPr>
    </w:pPr>
  </w:p>
  <w:p w14:paraId="4E112227" w14:textId="77777777" w:rsidR="00985DC7" w:rsidRDefault="00985DC7">
    <w:pPr>
      <w:pStyle w:val="Corpodetexto"/>
      <w:spacing w:line="14" w:lineRule="auto"/>
      <w:rPr>
        <w:sz w:val="20"/>
      </w:rPr>
    </w:pPr>
  </w:p>
  <w:p w14:paraId="0258014C" w14:textId="77777777" w:rsidR="00985DC7" w:rsidRDefault="00985DC7">
    <w:pPr>
      <w:pStyle w:val="Corpodetexto"/>
      <w:spacing w:line="14" w:lineRule="auto"/>
      <w:rPr>
        <w:sz w:val="20"/>
      </w:rPr>
    </w:pPr>
  </w:p>
  <w:p w14:paraId="05366CE5" w14:textId="77777777" w:rsidR="00985DC7" w:rsidRDefault="00985DC7">
    <w:pPr>
      <w:pStyle w:val="Corpodetexto"/>
      <w:spacing w:line="14" w:lineRule="auto"/>
      <w:rPr>
        <w:sz w:val="20"/>
      </w:rPr>
    </w:pPr>
  </w:p>
  <w:p w14:paraId="13FC4E16" w14:textId="77777777" w:rsidR="00985DC7" w:rsidRDefault="00985DC7">
    <w:pPr>
      <w:pStyle w:val="Corpodetexto"/>
      <w:spacing w:line="14" w:lineRule="auto"/>
      <w:rPr>
        <w:sz w:val="20"/>
      </w:rPr>
    </w:pPr>
  </w:p>
  <w:p w14:paraId="514C51A3" w14:textId="77777777" w:rsidR="00985DC7" w:rsidRDefault="00985DC7">
    <w:pPr>
      <w:pStyle w:val="Corpodetexto"/>
      <w:spacing w:line="14" w:lineRule="auto"/>
      <w:rPr>
        <w:sz w:val="20"/>
      </w:rPr>
    </w:pPr>
  </w:p>
  <w:p w14:paraId="77E4B8E2" w14:textId="77777777" w:rsidR="00985DC7" w:rsidRDefault="00985DC7">
    <w:pPr>
      <w:pStyle w:val="Corpodetexto"/>
      <w:spacing w:line="14" w:lineRule="auto"/>
      <w:rPr>
        <w:sz w:val="20"/>
      </w:rPr>
    </w:pPr>
  </w:p>
  <w:p w14:paraId="1C95B662" w14:textId="77777777" w:rsidR="00985DC7" w:rsidRDefault="00985DC7">
    <w:pPr>
      <w:pStyle w:val="Corpodetexto"/>
      <w:spacing w:line="14" w:lineRule="auto"/>
      <w:rPr>
        <w:sz w:val="20"/>
      </w:rPr>
    </w:pPr>
  </w:p>
  <w:p w14:paraId="36827FE1" w14:textId="77777777" w:rsidR="00985DC7" w:rsidRDefault="00985DC7">
    <w:pPr>
      <w:pStyle w:val="Corpodetexto"/>
      <w:spacing w:line="14" w:lineRule="auto"/>
      <w:rPr>
        <w:sz w:val="20"/>
      </w:rPr>
    </w:pPr>
  </w:p>
  <w:p w14:paraId="4770B002" w14:textId="77777777" w:rsidR="00985DC7" w:rsidRDefault="00985DC7">
    <w:pPr>
      <w:pStyle w:val="Corpodetexto"/>
      <w:spacing w:line="14" w:lineRule="auto"/>
      <w:rPr>
        <w:sz w:val="20"/>
      </w:rPr>
    </w:pPr>
  </w:p>
  <w:p w14:paraId="491D0B53" w14:textId="77777777" w:rsidR="00985DC7" w:rsidRDefault="00985DC7">
    <w:pPr>
      <w:pStyle w:val="Corpodetexto"/>
      <w:spacing w:line="14" w:lineRule="auto"/>
      <w:rPr>
        <w:sz w:val="20"/>
      </w:rPr>
    </w:pPr>
  </w:p>
  <w:p w14:paraId="7A485DBE" w14:textId="77777777" w:rsidR="00985DC7" w:rsidRDefault="00985DC7">
    <w:pPr>
      <w:pStyle w:val="Corpodetexto"/>
      <w:spacing w:line="14" w:lineRule="auto"/>
      <w:rPr>
        <w:sz w:val="20"/>
      </w:rPr>
    </w:pPr>
  </w:p>
  <w:p w14:paraId="4541461F" w14:textId="77777777" w:rsidR="00985DC7" w:rsidRDefault="00985DC7">
    <w:pPr>
      <w:pStyle w:val="Corpodetexto"/>
      <w:spacing w:line="14" w:lineRule="auto"/>
      <w:rPr>
        <w:sz w:val="20"/>
      </w:rPr>
    </w:pPr>
  </w:p>
  <w:p w14:paraId="742BF617" w14:textId="77777777" w:rsidR="00985DC7" w:rsidRDefault="00985DC7">
    <w:pPr>
      <w:pStyle w:val="Corpodetexto"/>
      <w:spacing w:line="14" w:lineRule="auto"/>
      <w:rPr>
        <w:sz w:val="20"/>
      </w:rPr>
    </w:pPr>
  </w:p>
  <w:p w14:paraId="558CC099" w14:textId="77777777" w:rsidR="00985DC7" w:rsidRDefault="00985DC7">
    <w:pPr>
      <w:pStyle w:val="Corpodetexto"/>
      <w:spacing w:line="14" w:lineRule="auto"/>
      <w:rPr>
        <w:sz w:val="20"/>
      </w:rPr>
    </w:pPr>
  </w:p>
  <w:p w14:paraId="13C58B52" w14:textId="77777777" w:rsidR="00985DC7" w:rsidRDefault="00985DC7">
    <w:pPr>
      <w:pStyle w:val="Corpodetexto"/>
      <w:spacing w:line="14" w:lineRule="auto"/>
      <w:rPr>
        <w:sz w:val="20"/>
      </w:rPr>
    </w:pPr>
  </w:p>
  <w:p w14:paraId="1C7E852F" w14:textId="77777777" w:rsidR="00985DC7" w:rsidRDefault="00985DC7">
    <w:pPr>
      <w:pStyle w:val="Corpodetexto"/>
      <w:spacing w:line="14" w:lineRule="auto"/>
      <w:rPr>
        <w:sz w:val="20"/>
      </w:rPr>
    </w:pPr>
  </w:p>
  <w:p w14:paraId="3CC81EFC" w14:textId="77777777" w:rsidR="00985DC7" w:rsidRDefault="00985DC7">
    <w:pPr>
      <w:pStyle w:val="Corpodetexto"/>
      <w:spacing w:line="14" w:lineRule="auto"/>
      <w:rPr>
        <w:sz w:val="20"/>
      </w:rPr>
    </w:pPr>
  </w:p>
  <w:p w14:paraId="64598B40" w14:textId="77777777" w:rsidR="00985DC7" w:rsidRDefault="00985DC7">
    <w:pPr>
      <w:pStyle w:val="Corpodetexto"/>
      <w:spacing w:line="14" w:lineRule="auto"/>
      <w:rPr>
        <w:sz w:val="20"/>
      </w:rPr>
    </w:pPr>
  </w:p>
  <w:p w14:paraId="5A40110E" w14:textId="77777777" w:rsidR="00985DC7" w:rsidRDefault="00985DC7">
    <w:pPr>
      <w:pStyle w:val="Corpodetexto"/>
      <w:spacing w:line="14" w:lineRule="auto"/>
      <w:rPr>
        <w:sz w:val="20"/>
      </w:rPr>
    </w:pPr>
  </w:p>
  <w:p w14:paraId="66DB3B1F" w14:textId="77777777" w:rsidR="00985DC7" w:rsidRDefault="00985DC7">
    <w:pPr>
      <w:pStyle w:val="Corpodetexto"/>
      <w:spacing w:line="14" w:lineRule="auto"/>
      <w:rPr>
        <w:sz w:val="20"/>
      </w:rPr>
    </w:pPr>
  </w:p>
  <w:p w14:paraId="037809D4" w14:textId="77777777" w:rsidR="00985DC7" w:rsidRDefault="00985DC7">
    <w:pPr>
      <w:pStyle w:val="Corpodetexto"/>
      <w:spacing w:line="14" w:lineRule="auto"/>
      <w:rPr>
        <w:sz w:val="20"/>
      </w:rPr>
    </w:pPr>
  </w:p>
  <w:p w14:paraId="2F1DBD45" w14:textId="77777777" w:rsidR="00985DC7" w:rsidRDefault="00985DC7">
    <w:pPr>
      <w:pStyle w:val="Corpodetexto"/>
      <w:spacing w:line="14" w:lineRule="auto"/>
      <w:rPr>
        <w:sz w:val="20"/>
      </w:rPr>
    </w:pPr>
  </w:p>
  <w:p w14:paraId="22F2BCD6" w14:textId="77777777" w:rsidR="00985DC7" w:rsidRDefault="00985DC7">
    <w:pPr>
      <w:pStyle w:val="Corpodetexto"/>
      <w:spacing w:line="14" w:lineRule="auto"/>
      <w:rPr>
        <w:sz w:val="20"/>
      </w:rPr>
    </w:pPr>
  </w:p>
  <w:p w14:paraId="55431D21" w14:textId="77777777" w:rsidR="00985DC7" w:rsidRDefault="00985DC7">
    <w:pPr>
      <w:pStyle w:val="Corpodetexto"/>
      <w:spacing w:line="14" w:lineRule="auto"/>
      <w:rPr>
        <w:sz w:val="20"/>
      </w:rPr>
    </w:pPr>
  </w:p>
  <w:p w14:paraId="0AC16E75" w14:textId="77777777" w:rsidR="00985DC7" w:rsidRDefault="00985DC7">
    <w:pPr>
      <w:pStyle w:val="Corpodetexto"/>
      <w:spacing w:line="14" w:lineRule="auto"/>
      <w:rPr>
        <w:sz w:val="20"/>
      </w:rPr>
    </w:pPr>
  </w:p>
  <w:p w14:paraId="39B72E75" w14:textId="77777777" w:rsidR="00985DC7" w:rsidRDefault="00985DC7">
    <w:pPr>
      <w:pStyle w:val="Corpodetexto"/>
      <w:spacing w:line="14" w:lineRule="auto"/>
      <w:rPr>
        <w:sz w:val="20"/>
      </w:rPr>
    </w:pPr>
  </w:p>
  <w:p w14:paraId="437E21EF" w14:textId="77777777" w:rsidR="00985DC7" w:rsidRDefault="00985DC7">
    <w:pPr>
      <w:pStyle w:val="Corpodetexto"/>
      <w:spacing w:line="14" w:lineRule="auto"/>
      <w:rPr>
        <w:sz w:val="20"/>
      </w:rPr>
    </w:pPr>
  </w:p>
  <w:p w14:paraId="58E8A916" w14:textId="77777777" w:rsidR="00985DC7" w:rsidRDefault="00985DC7">
    <w:pPr>
      <w:pStyle w:val="Corpodetexto"/>
      <w:spacing w:line="14" w:lineRule="auto"/>
      <w:rPr>
        <w:sz w:val="20"/>
      </w:rPr>
    </w:pPr>
  </w:p>
  <w:p w14:paraId="70AB93F8" w14:textId="77777777" w:rsidR="00985DC7" w:rsidRDefault="00985DC7">
    <w:pPr>
      <w:pStyle w:val="Corpodetexto"/>
      <w:spacing w:line="14" w:lineRule="auto"/>
      <w:rPr>
        <w:sz w:val="20"/>
      </w:rPr>
    </w:pPr>
  </w:p>
  <w:p w14:paraId="01588F47" w14:textId="77777777" w:rsidR="00985DC7" w:rsidRDefault="00985DC7">
    <w:pPr>
      <w:pStyle w:val="Corpodetexto"/>
      <w:spacing w:line="14" w:lineRule="auto"/>
      <w:rPr>
        <w:sz w:val="20"/>
      </w:rPr>
    </w:pPr>
  </w:p>
  <w:p w14:paraId="3D7D45C6" w14:textId="77777777" w:rsidR="00985DC7" w:rsidRDefault="00985DC7">
    <w:pPr>
      <w:pStyle w:val="Corpodetexto"/>
      <w:spacing w:line="14" w:lineRule="auto"/>
      <w:rPr>
        <w:sz w:val="20"/>
      </w:rPr>
    </w:pPr>
  </w:p>
  <w:p w14:paraId="09EA9281" w14:textId="77777777" w:rsidR="00985DC7" w:rsidRDefault="00985DC7">
    <w:pPr>
      <w:pStyle w:val="Corpodetexto"/>
      <w:spacing w:line="14" w:lineRule="auto"/>
      <w:rPr>
        <w:sz w:val="20"/>
      </w:rPr>
    </w:pPr>
  </w:p>
  <w:p w14:paraId="07030814" w14:textId="77777777" w:rsidR="00985DC7" w:rsidRDefault="00985DC7">
    <w:pPr>
      <w:pStyle w:val="Corpodetexto"/>
      <w:spacing w:line="14" w:lineRule="auto"/>
      <w:rPr>
        <w:sz w:val="20"/>
      </w:rPr>
    </w:pPr>
  </w:p>
  <w:p w14:paraId="1A5996FF" w14:textId="77777777" w:rsidR="00985DC7" w:rsidRDefault="00985DC7">
    <w:pPr>
      <w:pStyle w:val="Corpodetexto"/>
      <w:spacing w:line="14" w:lineRule="auto"/>
      <w:rPr>
        <w:sz w:val="20"/>
      </w:rPr>
    </w:pPr>
  </w:p>
  <w:p w14:paraId="7A028329" w14:textId="77777777" w:rsidR="00985DC7" w:rsidRDefault="00985DC7">
    <w:pPr>
      <w:pStyle w:val="Corpodetexto"/>
      <w:spacing w:line="14" w:lineRule="auto"/>
      <w:rPr>
        <w:sz w:val="20"/>
      </w:rPr>
    </w:pPr>
  </w:p>
  <w:p w14:paraId="4D6EA385" w14:textId="77777777" w:rsidR="00985DC7" w:rsidRDefault="00985DC7">
    <w:pPr>
      <w:pStyle w:val="Corpodetexto"/>
      <w:spacing w:line="14" w:lineRule="auto"/>
      <w:rPr>
        <w:sz w:val="20"/>
      </w:rPr>
    </w:pPr>
  </w:p>
  <w:p w14:paraId="28840740" w14:textId="77777777" w:rsidR="00985DC7" w:rsidRDefault="00985DC7">
    <w:pPr>
      <w:pStyle w:val="Corpodetexto"/>
      <w:spacing w:line="14" w:lineRule="auto"/>
      <w:rPr>
        <w:sz w:val="20"/>
      </w:rPr>
    </w:pPr>
  </w:p>
  <w:p w14:paraId="6C16E53C" w14:textId="77777777" w:rsidR="00985DC7" w:rsidRDefault="00985DC7">
    <w:pPr>
      <w:pStyle w:val="Corpodetexto"/>
      <w:spacing w:line="14" w:lineRule="auto"/>
      <w:rPr>
        <w:sz w:val="20"/>
      </w:rPr>
    </w:pPr>
  </w:p>
  <w:p w14:paraId="45651779" w14:textId="77777777" w:rsidR="00985DC7" w:rsidRDefault="00985DC7">
    <w:pPr>
      <w:pStyle w:val="Corpodetexto"/>
      <w:spacing w:line="14" w:lineRule="auto"/>
      <w:rPr>
        <w:sz w:val="20"/>
      </w:rPr>
    </w:pPr>
  </w:p>
  <w:p w14:paraId="52424D5B" w14:textId="77777777" w:rsidR="00985DC7" w:rsidRDefault="00985DC7">
    <w:pPr>
      <w:pStyle w:val="Corpodetexto"/>
      <w:spacing w:line="14" w:lineRule="auto"/>
      <w:rPr>
        <w:sz w:val="20"/>
      </w:rPr>
    </w:pPr>
  </w:p>
  <w:p w14:paraId="549E7213" w14:textId="77777777" w:rsidR="00985DC7" w:rsidRDefault="00985DC7">
    <w:pPr>
      <w:pStyle w:val="Corpodetexto"/>
      <w:spacing w:line="14" w:lineRule="auto"/>
      <w:rPr>
        <w:sz w:val="20"/>
      </w:rPr>
    </w:pPr>
  </w:p>
  <w:p w14:paraId="5D8B30D2" w14:textId="77777777" w:rsidR="00985DC7" w:rsidRDefault="00985DC7">
    <w:pPr>
      <w:pStyle w:val="Corpodetexto"/>
      <w:spacing w:line="14" w:lineRule="auto"/>
      <w:rPr>
        <w:sz w:val="20"/>
      </w:rPr>
    </w:pPr>
  </w:p>
  <w:p w14:paraId="3FDCD409" w14:textId="77777777" w:rsidR="00985DC7" w:rsidRDefault="00985DC7">
    <w:pPr>
      <w:pStyle w:val="Corpodetexto"/>
      <w:spacing w:line="14" w:lineRule="auto"/>
      <w:rPr>
        <w:sz w:val="20"/>
      </w:rPr>
    </w:pPr>
  </w:p>
  <w:p w14:paraId="15BF3EC1" w14:textId="77777777" w:rsidR="00985DC7" w:rsidRDefault="00985DC7">
    <w:pPr>
      <w:pStyle w:val="Corpodetexto"/>
      <w:spacing w:line="14" w:lineRule="auto"/>
      <w:rPr>
        <w:sz w:val="20"/>
      </w:rPr>
    </w:pPr>
  </w:p>
  <w:p w14:paraId="64D731A7" w14:textId="77777777" w:rsidR="00985DC7" w:rsidRDefault="00985DC7">
    <w:pPr>
      <w:pStyle w:val="Corpodetexto"/>
      <w:spacing w:line="14" w:lineRule="auto"/>
      <w:rPr>
        <w:sz w:val="20"/>
      </w:rPr>
    </w:pPr>
  </w:p>
  <w:p w14:paraId="2E98AEB5" w14:textId="77777777" w:rsidR="00985DC7" w:rsidRDefault="00985DC7">
    <w:pPr>
      <w:pStyle w:val="Corpodetexto"/>
      <w:spacing w:line="14" w:lineRule="auto"/>
      <w:rPr>
        <w:sz w:val="20"/>
      </w:rPr>
    </w:pPr>
  </w:p>
  <w:p w14:paraId="327323D5" w14:textId="77777777" w:rsidR="00985DC7" w:rsidRDefault="00985DC7">
    <w:pPr>
      <w:pStyle w:val="Corpodetexto"/>
      <w:spacing w:line="14" w:lineRule="auto"/>
      <w:rPr>
        <w:sz w:val="20"/>
      </w:rPr>
    </w:pPr>
  </w:p>
  <w:p w14:paraId="06326033" w14:textId="77777777" w:rsidR="00985DC7" w:rsidRDefault="00985DC7">
    <w:pPr>
      <w:pStyle w:val="Corpodetexto"/>
      <w:spacing w:line="14" w:lineRule="auto"/>
      <w:rPr>
        <w:sz w:val="20"/>
      </w:rPr>
    </w:pPr>
  </w:p>
  <w:p w14:paraId="55A13262" w14:textId="77777777" w:rsidR="00985DC7" w:rsidRDefault="00985DC7">
    <w:pPr>
      <w:pStyle w:val="Corpodetexto"/>
      <w:spacing w:line="14" w:lineRule="auto"/>
      <w:rPr>
        <w:sz w:val="20"/>
      </w:rPr>
    </w:pPr>
  </w:p>
  <w:p w14:paraId="2416B9BD" w14:textId="77777777" w:rsidR="00985DC7" w:rsidRDefault="00985DC7">
    <w:pPr>
      <w:pStyle w:val="Corpodetexto"/>
      <w:spacing w:line="14" w:lineRule="auto"/>
      <w:rPr>
        <w:sz w:val="20"/>
      </w:rPr>
    </w:pPr>
  </w:p>
  <w:p w14:paraId="16E03CDD" w14:textId="77777777" w:rsidR="00985DC7" w:rsidRDefault="00985DC7">
    <w:pPr>
      <w:pStyle w:val="Corpodetexto"/>
      <w:spacing w:line="14" w:lineRule="auto"/>
      <w:rPr>
        <w:sz w:val="20"/>
      </w:rPr>
    </w:pPr>
  </w:p>
  <w:p w14:paraId="338B9C6A" w14:textId="77777777" w:rsidR="00985DC7" w:rsidRDefault="00985DC7">
    <w:pPr>
      <w:pStyle w:val="Corpodetexto"/>
      <w:spacing w:line="14" w:lineRule="auto"/>
      <w:rPr>
        <w:sz w:val="20"/>
      </w:rPr>
    </w:pPr>
  </w:p>
  <w:p w14:paraId="0DFC55D8" w14:textId="77777777" w:rsidR="00985DC7" w:rsidRDefault="00985DC7">
    <w:pPr>
      <w:pStyle w:val="Corpodetexto"/>
      <w:spacing w:line="14" w:lineRule="auto"/>
      <w:rPr>
        <w:sz w:val="20"/>
      </w:rPr>
    </w:pPr>
  </w:p>
  <w:p w14:paraId="2475EFF3" w14:textId="77777777" w:rsidR="00985DC7" w:rsidRDefault="00985DC7">
    <w:pPr>
      <w:pStyle w:val="Corpodetexto"/>
      <w:spacing w:line="14" w:lineRule="auto"/>
      <w:rPr>
        <w:sz w:val="20"/>
      </w:rPr>
    </w:pPr>
  </w:p>
  <w:p w14:paraId="5B8304C2" w14:textId="77777777" w:rsidR="00985DC7" w:rsidRDefault="00985DC7">
    <w:pPr>
      <w:pStyle w:val="Corpodetexto"/>
      <w:spacing w:line="14" w:lineRule="auto"/>
      <w:rPr>
        <w:sz w:val="20"/>
      </w:rPr>
    </w:pPr>
  </w:p>
  <w:p w14:paraId="4C5A6B41" w14:textId="77777777" w:rsidR="00985DC7" w:rsidRDefault="00985DC7">
    <w:pPr>
      <w:pStyle w:val="Corpodetexto"/>
      <w:spacing w:line="14" w:lineRule="auto"/>
      <w:rPr>
        <w:sz w:val="20"/>
      </w:rPr>
    </w:pPr>
  </w:p>
  <w:p w14:paraId="43D18237" w14:textId="77777777" w:rsidR="00985DC7" w:rsidRDefault="00985DC7">
    <w:pPr>
      <w:pStyle w:val="Corpodetexto"/>
      <w:spacing w:line="14" w:lineRule="auto"/>
      <w:rPr>
        <w:sz w:val="20"/>
      </w:rPr>
    </w:pPr>
  </w:p>
  <w:p w14:paraId="577D5D82" w14:textId="77777777" w:rsidR="00985DC7" w:rsidRDefault="00985DC7">
    <w:pPr>
      <w:pStyle w:val="Corpodetexto"/>
      <w:spacing w:line="14" w:lineRule="auto"/>
      <w:rPr>
        <w:sz w:val="20"/>
      </w:rPr>
    </w:pPr>
  </w:p>
  <w:p w14:paraId="7F7922C8" w14:textId="77777777" w:rsidR="00985DC7" w:rsidRDefault="00985DC7">
    <w:pPr>
      <w:pStyle w:val="Corpodetexto"/>
      <w:spacing w:line="14" w:lineRule="auto"/>
      <w:rPr>
        <w:sz w:val="20"/>
      </w:rPr>
    </w:pPr>
  </w:p>
  <w:p w14:paraId="65385BB3" w14:textId="77777777" w:rsidR="00985DC7" w:rsidRDefault="00985DC7">
    <w:pPr>
      <w:pStyle w:val="Corpodetexto"/>
      <w:spacing w:line="14" w:lineRule="auto"/>
      <w:rPr>
        <w:sz w:val="20"/>
      </w:rPr>
    </w:pPr>
  </w:p>
  <w:p w14:paraId="3E22C469" w14:textId="77777777" w:rsidR="00985DC7" w:rsidRDefault="00985DC7">
    <w:pPr>
      <w:pStyle w:val="Corpodetexto"/>
      <w:spacing w:line="14" w:lineRule="auto"/>
      <w:rPr>
        <w:sz w:val="20"/>
      </w:rPr>
    </w:pPr>
  </w:p>
  <w:p w14:paraId="56D5B693" w14:textId="77777777" w:rsidR="00985DC7" w:rsidRDefault="00985DC7">
    <w:pPr>
      <w:pStyle w:val="Corpodetexto"/>
      <w:spacing w:line="14" w:lineRule="auto"/>
      <w:rPr>
        <w:sz w:val="20"/>
      </w:rPr>
    </w:pPr>
  </w:p>
  <w:p w14:paraId="5FCA1BB6" w14:textId="77777777" w:rsidR="00985DC7" w:rsidRDefault="00985DC7">
    <w:pPr>
      <w:pStyle w:val="Corpodetexto"/>
      <w:spacing w:line="14" w:lineRule="auto"/>
      <w:rPr>
        <w:sz w:val="20"/>
      </w:rPr>
    </w:pPr>
  </w:p>
  <w:p w14:paraId="67960E0D" w14:textId="77777777" w:rsidR="00985DC7" w:rsidRDefault="00985DC7">
    <w:pPr>
      <w:pStyle w:val="Corpodetexto"/>
      <w:spacing w:line="14" w:lineRule="auto"/>
      <w:rPr>
        <w:sz w:val="20"/>
      </w:rPr>
    </w:pPr>
  </w:p>
  <w:p w14:paraId="02A5E902" w14:textId="77777777" w:rsidR="00985DC7" w:rsidRDefault="00985DC7">
    <w:pPr>
      <w:pStyle w:val="Corpodetexto"/>
      <w:spacing w:line="14" w:lineRule="auto"/>
      <w:rPr>
        <w:sz w:val="20"/>
      </w:rPr>
    </w:pPr>
  </w:p>
  <w:p w14:paraId="31E8B4DD" w14:textId="77777777" w:rsidR="00985DC7" w:rsidRDefault="00985DC7">
    <w:pPr>
      <w:pStyle w:val="Corpodetexto"/>
      <w:spacing w:line="14" w:lineRule="auto"/>
      <w:rPr>
        <w:sz w:val="20"/>
      </w:rPr>
    </w:pPr>
  </w:p>
  <w:p w14:paraId="476F5289" w14:textId="77777777" w:rsidR="00985DC7" w:rsidRDefault="00985DC7">
    <w:pPr>
      <w:pStyle w:val="Corpodetexto"/>
      <w:spacing w:line="14" w:lineRule="auto"/>
      <w:rPr>
        <w:sz w:val="20"/>
      </w:rPr>
    </w:pPr>
  </w:p>
  <w:p w14:paraId="14BE30DB" w14:textId="77777777" w:rsidR="00985DC7" w:rsidRDefault="00985DC7">
    <w:pPr>
      <w:pStyle w:val="Corpodetexto"/>
      <w:spacing w:line="14" w:lineRule="auto"/>
      <w:rPr>
        <w:sz w:val="20"/>
      </w:rPr>
    </w:pPr>
  </w:p>
  <w:p w14:paraId="5F65084A" w14:textId="77777777" w:rsidR="00985DC7" w:rsidRDefault="00985DC7">
    <w:pPr>
      <w:pStyle w:val="Corpodetexto"/>
      <w:spacing w:line="14" w:lineRule="auto"/>
      <w:rPr>
        <w:sz w:val="20"/>
      </w:rPr>
    </w:pPr>
  </w:p>
  <w:p w14:paraId="41FBEAB4" w14:textId="77777777" w:rsidR="00985DC7" w:rsidRDefault="00985DC7">
    <w:pPr>
      <w:pStyle w:val="Corpodetexto"/>
      <w:spacing w:line="14" w:lineRule="auto"/>
      <w:rPr>
        <w:sz w:val="20"/>
      </w:rPr>
    </w:pPr>
  </w:p>
  <w:p w14:paraId="7867E3D6" w14:textId="77777777" w:rsidR="00985DC7" w:rsidRDefault="00985DC7">
    <w:pPr>
      <w:pStyle w:val="Corpodetexto"/>
      <w:spacing w:line="14" w:lineRule="auto"/>
      <w:rPr>
        <w:sz w:val="20"/>
      </w:rPr>
    </w:pPr>
  </w:p>
  <w:p w14:paraId="449C90E3" w14:textId="77777777" w:rsidR="00985DC7" w:rsidRDefault="00985DC7">
    <w:pPr>
      <w:pStyle w:val="Corpodetexto"/>
      <w:spacing w:line="14" w:lineRule="auto"/>
      <w:rPr>
        <w:sz w:val="20"/>
      </w:rPr>
    </w:pPr>
  </w:p>
  <w:p w14:paraId="456F2FF4" w14:textId="77777777" w:rsidR="00985DC7" w:rsidRDefault="00985DC7">
    <w:pPr>
      <w:pStyle w:val="Corpodetexto"/>
      <w:spacing w:line="14" w:lineRule="auto"/>
      <w:rPr>
        <w:sz w:val="20"/>
      </w:rPr>
    </w:pPr>
  </w:p>
  <w:p w14:paraId="558F7529" w14:textId="77777777" w:rsidR="00985DC7" w:rsidRDefault="00985DC7">
    <w:pPr>
      <w:pStyle w:val="Corpodetexto"/>
      <w:spacing w:line="14" w:lineRule="auto"/>
      <w:rPr>
        <w:sz w:val="20"/>
      </w:rPr>
    </w:pPr>
  </w:p>
  <w:p w14:paraId="7B8E97B5" w14:textId="77777777" w:rsidR="00985DC7" w:rsidRDefault="00985DC7">
    <w:pPr>
      <w:pStyle w:val="Corpodetexto"/>
      <w:spacing w:line="14" w:lineRule="auto"/>
      <w:rPr>
        <w:sz w:val="20"/>
      </w:rPr>
    </w:pPr>
  </w:p>
  <w:p w14:paraId="285EF796" w14:textId="77777777" w:rsidR="00985DC7" w:rsidRDefault="00985DC7">
    <w:pPr>
      <w:pStyle w:val="Corpodetexto"/>
      <w:spacing w:line="14" w:lineRule="auto"/>
      <w:rPr>
        <w:sz w:val="20"/>
      </w:rPr>
    </w:pPr>
  </w:p>
  <w:p w14:paraId="5E4D00A5" w14:textId="77777777" w:rsidR="00985DC7" w:rsidRDefault="00985DC7">
    <w:pPr>
      <w:pStyle w:val="Corpodetexto"/>
      <w:spacing w:line="14" w:lineRule="auto"/>
      <w:rPr>
        <w:sz w:val="20"/>
      </w:rPr>
    </w:pPr>
  </w:p>
  <w:p w14:paraId="4B1E9AE6" w14:textId="77777777" w:rsidR="00985DC7" w:rsidRDefault="00985DC7">
    <w:pPr>
      <w:pStyle w:val="Corpodetexto"/>
      <w:spacing w:line="14" w:lineRule="auto"/>
      <w:rPr>
        <w:sz w:val="20"/>
      </w:rPr>
    </w:pPr>
  </w:p>
  <w:p w14:paraId="7029450A" w14:textId="77777777" w:rsidR="00985DC7" w:rsidRDefault="00985DC7">
    <w:pPr>
      <w:pStyle w:val="Corpodetexto"/>
      <w:spacing w:line="14" w:lineRule="auto"/>
      <w:rPr>
        <w:sz w:val="20"/>
      </w:rPr>
    </w:pPr>
  </w:p>
  <w:p w14:paraId="7A4A8884" w14:textId="77777777" w:rsidR="00985DC7" w:rsidRDefault="00985DC7">
    <w:pPr>
      <w:pStyle w:val="Corpodetexto"/>
      <w:spacing w:line="14" w:lineRule="auto"/>
      <w:rPr>
        <w:sz w:val="20"/>
      </w:rPr>
    </w:pPr>
  </w:p>
  <w:p w14:paraId="186421C6" w14:textId="77777777" w:rsidR="00985DC7" w:rsidRDefault="00985DC7">
    <w:pPr>
      <w:pStyle w:val="Corpodetexto"/>
      <w:spacing w:line="14" w:lineRule="auto"/>
      <w:rPr>
        <w:sz w:val="20"/>
      </w:rPr>
    </w:pPr>
  </w:p>
  <w:p w14:paraId="5470591C" w14:textId="77777777" w:rsidR="00985DC7" w:rsidRDefault="00985DC7">
    <w:pPr>
      <w:pStyle w:val="Corpodetexto"/>
      <w:spacing w:line="14" w:lineRule="auto"/>
      <w:rPr>
        <w:sz w:val="20"/>
      </w:rPr>
    </w:pPr>
  </w:p>
  <w:p w14:paraId="75175924" w14:textId="77777777" w:rsidR="00985DC7" w:rsidRDefault="00985DC7">
    <w:pPr>
      <w:pStyle w:val="Corpodetexto"/>
      <w:spacing w:line="14" w:lineRule="auto"/>
      <w:rPr>
        <w:sz w:val="20"/>
      </w:rPr>
    </w:pPr>
  </w:p>
  <w:p w14:paraId="1BC3AF58" w14:textId="77777777" w:rsidR="00985DC7" w:rsidRDefault="00985DC7">
    <w:pPr>
      <w:pStyle w:val="Corpodetexto"/>
      <w:spacing w:line="14" w:lineRule="auto"/>
      <w:rPr>
        <w:sz w:val="20"/>
      </w:rPr>
    </w:pPr>
  </w:p>
  <w:p w14:paraId="3D2A80C9" w14:textId="77777777" w:rsidR="00985DC7" w:rsidRDefault="00985DC7">
    <w:pPr>
      <w:pStyle w:val="Corpodetexto"/>
      <w:spacing w:line="14" w:lineRule="auto"/>
      <w:rPr>
        <w:sz w:val="20"/>
      </w:rPr>
    </w:pPr>
  </w:p>
  <w:p w14:paraId="229B733E" w14:textId="77777777" w:rsidR="00985DC7" w:rsidRDefault="00985DC7">
    <w:pPr>
      <w:pStyle w:val="Corpodetexto"/>
      <w:spacing w:line="14" w:lineRule="auto"/>
      <w:rPr>
        <w:sz w:val="20"/>
      </w:rPr>
    </w:pPr>
  </w:p>
  <w:p w14:paraId="40A0CB4B" w14:textId="77777777" w:rsidR="00985DC7" w:rsidRDefault="00985DC7">
    <w:pPr>
      <w:pStyle w:val="Corpodetexto"/>
      <w:spacing w:line="14" w:lineRule="auto"/>
      <w:rPr>
        <w:sz w:val="20"/>
      </w:rPr>
    </w:pPr>
  </w:p>
  <w:p w14:paraId="73A3D7CE" w14:textId="77777777" w:rsidR="00985DC7" w:rsidRDefault="00985DC7">
    <w:pPr>
      <w:pStyle w:val="Corpodetexto"/>
      <w:spacing w:line="14" w:lineRule="auto"/>
      <w:rPr>
        <w:sz w:val="20"/>
      </w:rPr>
    </w:pPr>
  </w:p>
  <w:p w14:paraId="6F9AF8B0" w14:textId="77777777" w:rsidR="00985DC7" w:rsidRDefault="00985DC7">
    <w:pPr>
      <w:pStyle w:val="Corpodetexto"/>
      <w:spacing w:line="14" w:lineRule="auto"/>
      <w:rPr>
        <w:sz w:val="20"/>
      </w:rPr>
    </w:pPr>
  </w:p>
  <w:p w14:paraId="274365B6" w14:textId="77777777" w:rsidR="00985DC7" w:rsidRDefault="00985DC7">
    <w:pPr>
      <w:pStyle w:val="Corpodetexto"/>
      <w:spacing w:line="14" w:lineRule="auto"/>
      <w:rPr>
        <w:sz w:val="20"/>
      </w:rPr>
    </w:pPr>
  </w:p>
  <w:p w14:paraId="5FA1AEA3" w14:textId="77777777" w:rsidR="00985DC7" w:rsidRDefault="00985DC7">
    <w:pPr>
      <w:pStyle w:val="Corpodetexto"/>
      <w:spacing w:line="14" w:lineRule="auto"/>
      <w:rPr>
        <w:sz w:val="20"/>
      </w:rPr>
    </w:pPr>
  </w:p>
  <w:p w14:paraId="58B593E8" w14:textId="77777777" w:rsidR="00985DC7" w:rsidRDefault="00985DC7">
    <w:pPr>
      <w:pStyle w:val="Corpodetexto"/>
      <w:spacing w:line="14" w:lineRule="auto"/>
      <w:rPr>
        <w:sz w:val="20"/>
      </w:rPr>
    </w:pPr>
  </w:p>
  <w:p w14:paraId="48F80C50" w14:textId="77777777" w:rsidR="00B77629" w:rsidRDefault="00B77629">
    <w:pPr>
      <w:pStyle w:val="Corpodetexto"/>
      <w:spacing w:line="14" w:lineRule="auto"/>
      <w:rPr>
        <w:sz w:val="20"/>
      </w:rPr>
    </w:pPr>
  </w:p>
  <w:p w14:paraId="6EFD3B84" w14:textId="77777777" w:rsidR="00985DC7" w:rsidRDefault="00985DC7">
    <w:pPr>
      <w:pStyle w:val="Corpodetexto"/>
      <w:spacing w:line="14" w:lineRule="auto"/>
      <w:rPr>
        <w:sz w:val="20"/>
      </w:rPr>
    </w:pPr>
  </w:p>
  <w:p w14:paraId="03E12AB9" w14:textId="77777777" w:rsidR="00985DC7" w:rsidRDefault="00985DC7">
    <w:pPr>
      <w:pStyle w:val="Corpodetexto"/>
      <w:spacing w:line="14" w:lineRule="auto"/>
      <w:rPr>
        <w:sz w:val="20"/>
      </w:rPr>
    </w:pPr>
  </w:p>
  <w:p w14:paraId="7030A0BE" w14:textId="77777777" w:rsidR="00985DC7" w:rsidRDefault="00985DC7">
    <w:pPr>
      <w:pStyle w:val="Corpodetexto"/>
      <w:spacing w:line="14" w:lineRule="auto"/>
      <w:rPr>
        <w:sz w:val="20"/>
      </w:rPr>
    </w:pPr>
  </w:p>
  <w:p w14:paraId="1493994E" w14:textId="77777777" w:rsidR="00985DC7" w:rsidRDefault="00985DC7">
    <w:pPr>
      <w:pStyle w:val="Corpodetexto"/>
      <w:spacing w:line="14" w:lineRule="auto"/>
      <w:rPr>
        <w:sz w:val="20"/>
      </w:rPr>
    </w:pPr>
  </w:p>
  <w:p w14:paraId="7D6CF79C" w14:textId="77777777" w:rsidR="00985DC7" w:rsidRDefault="00985DC7">
    <w:pPr>
      <w:pStyle w:val="Corpodetexto"/>
      <w:spacing w:line="14" w:lineRule="auto"/>
      <w:rPr>
        <w:sz w:val="20"/>
      </w:rPr>
    </w:pPr>
  </w:p>
  <w:p w14:paraId="5864174D" w14:textId="77777777" w:rsidR="00985DC7" w:rsidRDefault="00985DC7">
    <w:pPr>
      <w:pStyle w:val="Corpodetexto"/>
      <w:spacing w:line="14" w:lineRule="auto"/>
    </w:pPr>
  </w:p>
  <w:p w14:paraId="12DEDA17" w14:textId="77777777" w:rsidR="00115713" w:rsidRPr="00B77629" w:rsidRDefault="00115713">
    <w:pPr>
      <w:pStyle w:val="Corpodetexto"/>
      <w:spacing w:line="14" w:lineRule="auto"/>
    </w:pPr>
  </w:p>
  <w:p w14:paraId="0A61542A" w14:textId="77777777" w:rsidR="00985DC7" w:rsidRPr="00B77629" w:rsidRDefault="00985DC7">
    <w:pPr>
      <w:pStyle w:val="Corpodetexto"/>
      <w:spacing w:line="14" w:lineRule="auto"/>
    </w:pPr>
  </w:p>
  <w:p w14:paraId="52E67E63" w14:textId="77777777" w:rsidR="00985DC7" w:rsidRPr="00B77629" w:rsidRDefault="00985DC7">
    <w:pPr>
      <w:pStyle w:val="Corpodetexto"/>
      <w:spacing w:line="14" w:lineRule="auto"/>
    </w:pPr>
  </w:p>
  <w:p w14:paraId="6F8B7F78" w14:textId="77777777" w:rsidR="00985DC7" w:rsidRDefault="00985DC7">
    <w:pPr>
      <w:pStyle w:val="Corpodetexto"/>
      <w:spacing w:line="14" w:lineRule="auto"/>
    </w:pPr>
  </w:p>
  <w:p w14:paraId="55A600D3" w14:textId="77777777" w:rsidR="00985DC7" w:rsidRDefault="00985DC7">
    <w:pPr>
      <w:pStyle w:val="Corpodetexto"/>
      <w:spacing w:line="14" w:lineRule="auto"/>
      <w:rPr>
        <w:sz w:val="20"/>
      </w:rPr>
    </w:pPr>
  </w:p>
  <w:p w14:paraId="5C7A7D96" w14:textId="77777777" w:rsidR="00985DC7" w:rsidRDefault="00985DC7">
    <w:pPr>
      <w:pStyle w:val="Corpodetexto"/>
      <w:spacing w:line="14" w:lineRule="auto"/>
      <w:rPr>
        <w:sz w:val="20"/>
      </w:rPr>
    </w:pPr>
  </w:p>
  <w:p w14:paraId="6230C2A6" w14:textId="77777777" w:rsidR="00985DC7" w:rsidRDefault="00985DC7">
    <w:pPr>
      <w:pStyle w:val="Corpodetexto"/>
      <w:spacing w:line="14" w:lineRule="auto"/>
      <w:rPr>
        <w:sz w:val="20"/>
      </w:rPr>
    </w:pPr>
  </w:p>
  <w:p w14:paraId="03A84E5F" w14:textId="77777777" w:rsidR="00985DC7" w:rsidRDefault="00985DC7">
    <w:pPr>
      <w:pStyle w:val="Corpodetexto"/>
      <w:spacing w:line="14" w:lineRule="auto"/>
      <w:rPr>
        <w:sz w:val="20"/>
      </w:rPr>
    </w:pPr>
  </w:p>
  <w:p w14:paraId="6AD353D9" w14:textId="77777777" w:rsidR="00985DC7" w:rsidRDefault="00985DC7">
    <w:pPr>
      <w:pStyle w:val="Corpodetexto"/>
      <w:spacing w:line="14" w:lineRule="auto"/>
      <w:rPr>
        <w:sz w:val="20"/>
      </w:rPr>
    </w:pPr>
  </w:p>
  <w:p w14:paraId="484494A8" w14:textId="77777777" w:rsidR="007227BE" w:rsidRDefault="007227BE" w:rsidP="007227BE">
    <w:pPr>
      <w:pStyle w:val="Cabealho"/>
    </w:pPr>
  </w:p>
  <w:p w14:paraId="0A07CF5F" w14:textId="3D54BCAD" w:rsidR="009D5650" w:rsidRDefault="009D5650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E4D9" w14:textId="77777777" w:rsidR="005E1E37" w:rsidRPr="00BD7A1F" w:rsidRDefault="005E1E37" w:rsidP="00BD7A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4FE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1" w15:restartNumberingAfterBreak="0">
    <w:nsid w:val="038F42A5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2" w15:restartNumberingAfterBreak="0">
    <w:nsid w:val="03FF0F3A"/>
    <w:multiLevelType w:val="hybridMultilevel"/>
    <w:tmpl w:val="9C0C1016"/>
    <w:lvl w:ilvl="0" w:tplc="6E727642">
      <w:start w:val="1"/>
      <w:numFmt w:val="decimal"/>
      <w:lvlText w:val="%1."/>
      <w:lvlJc w:val="left"/>
      <w:pPr>
        <w:ind w:left="874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pt-PT" w:eastAsia="en-US" w:bidi="ar-SA"/>
      </w:rPr>
    </w:lvl>
    <w:lvl w:ilvl="1" w:tplc="516631E6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BCF8186E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A7CCD5C8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EC3A0E8E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C8BEAC94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4F96A008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EA72C04A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535C5156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0910491B"/>
    <w:multiLevelType w:val="hybridMultilevel"/>
    <w:tmpl w:val="C714FF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FA5643"/>
    <w:multiLevelType w:val="multilevel"/>
    <w:tmpl w:val="EA9C1FD6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2436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14A11D08"/>
    <w:multiLevelType w:val="hybridMultilevel"/>
    <w:tmpl w:val="C218AA30"/>
    <w:lvl w:ilvl="0" w:tplc="04160001">
      <w:start w:val="1"/>
      <w:numFmt w:val="bullet"/>
      <w:lvlText w:val=""/>
      <w:lvlJc w:val="left"/>
      <w:pPr>
        <w:ind w:left="279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555" w:hanging="360"/>
      </w:pPr>
      <w:rPr>
        <w:rFonts w:ascii="Wingdings" w:hAnsi="Wingdings" w:hint="default"/>
      </w:rPr>
    </w:lvl>
  </w:abstractNum>
  <w:abstractNum w:abstractNumId="6" w15:restartNumberingAfterBreak="0">
    <w:nsid w:val="164E63FC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19E820C6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8" w15:restartNumberingAfterBreak="0">
    <w:nsid w:val="21200A02"/>
    <w:multiLevelType w:val="hybridMultilevel"/>
    <w:tmpl w:val="65E220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6AA0C1A"/>
    <w:multiLevelType w:val="hybridMultilevel"/>
    <w:tmpl w:val="CAFA88A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D91830"/>
    <w:multiLevelType w:val="multilevel"/>
    <w:tmpl w:val="5EC083F8"/>
    <w:lvl w:ilvl="0">
      <w:start w:val="1"/>
      <w:numFmt w:val="decimal"/>
      <w:lvlText w:val="%1."/>
      <w:lvlJc w:val="left"/>
      <w:pPr>
        <w:ind w:left="634" w:hanging="481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74" w:hanging="72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14" w:hanging="961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362" w:hanging="9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04" w:hanging="9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6" w:hanging="9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88" w:hanging="9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30" w:hanging="9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73" w:hanging="961"/>
      </w:pPr>
      <w:rPr>
        <w:rFonts w:hint="default"/>
        <w:lang w:val="pt-PT" w:eastAsia="en-US" w:bidi="ar-SA"/>
      </w:rPr>
    </w:lvl>
  </w:abstractNum>
  <w:abstractNum w:abstractNumId="11" w15:restartNumberingAfterBreak="0">
    <w:nsid w:val="28C1207E"/>
    <w:multiLevelType w:val="hybridMultilevel"/>
    <w:tmpl w:val="7DBE604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95E47A1"/>
    <w:multiLevelType w:val="hybridMultilevel"/>
    <w:tmpl w:val="466C1342"/>
    <w:lvl w:ilvl="0" w:tplc="04160001">
      <w:start w:val="1"/>
      <w:numFmt w:val="bullet"/>
      <w:lvlText w:val=""/>
      <w:lvlJc w:val="left"/>
      <w:pPr>
        <w:ind w:left="22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1" w:hanging="360"/>
      </w:pPr>
      <w:rPr>
        <w:rFonts w:ascii="Wingdings" w:hAnsi="Wingdings" w:hint="default"/>
      </w:rPr>
    </w:lvl>
  </w:abstractNum>
  <w:abstractNum w:abstractNumId="13" w15:restartNumberingAfterBreak="0">
    <w:nsid w:val="2979391F"/>
    <w:multiLevelType w:val="hybridMultilevel"/>
    <w:tmpl w:val="AF40D0B8"/>
    <w:lvl w:ilvl="0" w:tplc="04160001">
      <w:start w:val="1"/>
      <w:numFmt w:val="bullet"/>
      <w:lvlText w:val=""/>
      <w:lvlJc w:val="left"/>
      <w:pPr>
        <w:ind w:left="1638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358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14" w15:restartNumberingAfterBreak="0">
    <w:nsid w:val="2B3720FC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15" w15:restartNumberingAfterBreak="0">
    <w:nsid w:val="368A1D7E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16" w15:restartNumberingAfterBreak="0">
    <w:nsid w:val="36F501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8D21F37"/>
    <w:multiLevelType w:val="hybridMultilevel"/>
    <w:tmpl w:val="8862AAC4"/>
    <w:lvl w:ilvl="0" w:tplc="0416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8" w15:restartNumberingAfterBreak="0">
    <w:nsid w:val="39344A16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19" w15:restartNumberingAfterBreak="0">
    <w:nsid w:val="394138F6"/>
    <w:multiLevelType w:val="hybridMultilevel"/>
    <w:tmpl w:val="FA9268A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EE56D6"/>
    <w:multiLevelType w:val="hybridMultilevel"/>
    <w:tmpl w:val="308E15D8"/>
    <w:lvl w:ilvl="0" w:tplc="467218D0">
      <w:start w:val="1"/>
      <w:numFmt w:val="decimal"/>
      <w:lvlText w:val="%1."/>
      <w:lvlJc w:val="left"/>
      <w:pPr>
        <w:ind w:left="874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pt-PT" w:eastAsia="en-US" w:bidi="ar-SA"/>
      </w:rPr>
    </w:lvl>
    <w:lvl w:ilvl="1" w:tplc="6BB097B2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12CC69FA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FF925246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D9947AEA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E200C5CC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C6D21B38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934AFFD0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891446F8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21" w15:restartNumberingAfterBreak="0">
    <w:nsid w:val="44B34222"/>
    <w:multiLevelType w:val="hybridMultilevel"/>
    <w:tmpl w:val="A5C89568"/>
    <w:lvl w:ilvl="0" w:tplc="2D44D4FA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DAE3850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AA481EF2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7DD00C92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94702218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3E103C3C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3C76EA48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949CD136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914A5FBC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22" w15:restartNumberingAfterBreak="0">
    <w:nsid w:val="48CD3186"/>
    <w:multiLevelType w:val="hybridMultilevel"/>
    <w:tmpl w:val="82EAEE6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3913101"/>
    <w:multiLevelType w:val="hybridMultilevel"/>
    <w:tmpl w:val="808880F6"/>
    <w:lvl w:ilvl="0" w:tplc="CA3047E4">
      <w:start w:val="1"/>
      <w:numFmt w:val="decimal"/>
      <w:lvlText w:val="%1."/>
      <w:lvlJc w:val="left"/>
      <w:pPr>
        <w:ind w:left="874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pt-PT" w:eastAsia="en-US" w:bidi="ar-SA"/>
      </w:rPr>
    </w:lvl>
    <w:lvl w:ilvl="1" w:tplc="8DAEED10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360603D0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7B5CD3AC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EB3631B8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CB52C0CC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E3889B26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AD066584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E9BA1C0A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24" w15:restartNumberingAfterBreak="0">
    <w:nsid w:val="53BB70B5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25" w15:restartNumberingAfterBreak="0">
    <w:nsid w:val="5E467306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26" w15:restartNumberingAfterBreak="0">
    <w:nsid w:val="5EAB2142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abstractNum w:abstractNumId="27" w15:restartNumberingAfterBreak="0">
    <w:nsid w:val="600A2AFF"/>
    <w:multiLevelType w:val="hybridMultilevel"/>
    <w:tmpl w:val="6BBEBB5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1096875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29" w15:restartNumberingAfterBreak="0">
    <w:nsid w:val="622B653E"/>
    <w:multiLevelType w:val="multilevel"/>
    <w:tmpl w:val="AFB8C25E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1.%2."/>
      <w:lvlJc w:val="left"/>
      <w:pPr>
        <w:ind w:left="181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30" w15:restartNumberingAfterBreak="0">
    <w:nsid w:val="63272D40"/>
    <w:multiLevelType w:val="hybridMultilevel"/>
    <w:tmpl w:val="6D1E7B0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5110F2C"/>
    <w:multiLevelType w:val="hybridMultilevel"/>
    <w:tmpl w:val="93E2D336"/>
    <w:lvl w:ilvl="0" w:tplc="3A761A02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07326E1C">
      <w:numFmt w:val="bullet"/>
      <w:lvlText w:val="•"/>
      <w:lvlJc w:val="left"/>
      <w:pPr>
        <w:ind w:left="1897" w:hanging="361"/>
      </w:pPr>
      <w:rPr>
        <w:rFonts w:hint="default"/>
        <w:lang w:val="pt-PT" w:eastAsia="en-US" w:bidi="ar-SA"/>
      </w:rPr>
    </w:lvl>
    <w:lvl w:ilvl="2" w:tplc="A0F0B0A6">
      <w:numFmt w:val="bullet"/>
      <w:lvlText w:val="•"/>
      <w:lvlJc w:val="left"/>
      <w:pPr>
        <w:ind w:left="2915" w:hanging="361"/>
      </w:pPr>
      <w:rPr>
        <w:rFonts w:hint="default"/>
        <w:lang w:val="pt-PT" w:eastAsia="en-US" w:bidi="ar-SA"/>
      </w:rPr>
    </w:lvl>
    <w:lvl w:ilvl="3" w:tplc="6CCA0BF8">
      <w:numFmt w:val="bullet"/>
      <w:lvlText w:val="•"/>
      <w:lvlJc w:val="left"/>
      <w:pPr>
        <w:ind w:left="3933" w:hanging="361"/>
      </w:pPr>
      <w:rPr>
        <w:rFonts w:hint="default"/>
        <w:lang w:val="pt-PT" w:eastAsia="en-US" w:bidi="ar-SA"/>
      </w:rPr>
    </w:lvl>
    <w:lvl w:ilvl="4" w:tplc="6C22E350">
      <w:numFmt w:val="bullet"/>
      <w:lvlText w:val="•"/>
      <w:lvlJc w:val="left"/>
      <w:pPr>
        <w:ind w:left="4950" w:hanging="361"/>
      </w:pPr>
      <w:rPr>
        <w:rFonts w:hint="default"/>
        <w:lang w:val="pt-PT" w:eastAsia="en-US" w:bidi="ar-SA"/>
      </w:rPr>
    </w:lvl>
    <w:lvl w:ilvl="5" w:tplc="2FB226BA">
      <w:numFmt w:val="bullet"/>
      <w:lvlText w:val="•"/>
      <w:lvlJc w:val="left"/>
      <w:pPr>
        <w:ind w:left="5968" w:hanging="361"/>
      </w:pPr>
      <w:rPr>
        <w:rFonts w:hint="default"/>
        <w:lang w:val="pt-PT" w:eastAsia="en-US" w:bidi="ar-SA"/>
      </w:rPr>
    </w:lvl>
    <w:lvl w:ilvl="6" w:tplc="2AA41B4E">
      <w:numFmt w:val="bullet"/>
      <w:lvlText w:val="•"/>
      <w:lvlJc w:val="left"/>
      <w:pPr>
        <w:ind w:left="6986" w:hanging="361"/>
      </w:pPr>
      <w:rPr>
        <w:rFonts w:hint="default"/>
        <w:lang w:val="pt-PT" w:eastAsia="en-US" w:bidi="ar-SA"/>
      </w:rPr>
    </w:lvl>
    <w:lvl w:ilvl="7" w:tplc="FDEAB5BA">
      <w:numFmt w:val="bullet"/>
      <w:lvlText w:val="•"/>
      <w:lvlJc w:val="left"/>
      <w:pPr>
        <w:ind w:left="8004" w:hanging="361"/>
      </w:pPr>
      <w:rPr>
        <w:rFonts w:hint="default"/>
        <w:lang w:val="pt-PT" w:eastAsia="en-US" w:bidi="ar-SA"/>
      </w:rPr>
    </w:lvl>
    <w:lvl w:ilvl="8" w:tplc="1D84C614">
      <w:numFmt w:val="bullet"/>
      <w:lvlText w:val="•"/>
      <w:lvlJc w:val="left"/>
      <w:pPr>
        <w:ind w:left="9021" w:hanging="361"/>
      </w:pPr>
      <w:rPr>
        <w:rFonts w:hint="default"/>
        <w:lang w:val="pt-PT" w:eastAsia="en-US" w:bidi="ar-SA"/>
      </w:rPr>
    </w:lvl>
  </w:abstractNum>
  <w:abstractNum w:abstractNumId="32" w15:restartNumberingAfterBreak="0">
    <w:nsid w:val="68375974"/>
    <w:multiLevelType w:val="multilevel"/>
    <w:tmpl w:val="D7103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pt-PT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pt-PT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pt-PT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pt-PT" w:eastAsia="en-US" w:bidi="ar-SA"/>
      </w:rPr>
    </w:lvl>
  </w:abstractNum>
  <w:abstractNum w:abstractNumId="33" w15:restartNumberingAfterBreak="0">
    <w:nsid w:val="70A40192"/>
    <w:multiLevelType w:val="hybridMultilevel"/>
    <w:tmpl w:val="166A2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758D7"/>
    <w:multiLevelType w:val="multilevel"/>
    <w:tmpl w:val="693A59D8"/>
    <w:lvl w:ilvl="0">
      <w:start w:val="1"/>
      <w:numFmt w:val="decimal"/>
      <w:lvlText w:val="%1."/>
      <w:lvlJc w:val="left"/>
      <w:pPr>
        <w:ind w:left="1380" w:hanging="360"/>
      </w:pPr>
      <w:rPr>
        <w:rFonts w:hint="default"/>
        <w:b/>
        <w:bCs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1740" w:hanging="360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2244" w:hanging="504"/>
      </w:pPr>
      <w:rPr>
        <w:rFonts w:hint="default"/>
        <w:b/>
        <w:bCs/>
        <w:i w:val="0"/>
        <w:iCs w:val="0"/>
        <w:spacing w:val="-3"/>
        <w:w w:val="10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748" w:hanging="648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3252" w:hanging="792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37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0" w:hanging="1440"/>
      </w:pPr>
      <w:rPr>
        <w:rFonts w:hint="default"/>
      </w:rPr>
    </w:lvl>
  </w:abstractNum>
  <w:abstractNum w:abstractNumId="35" w15:restartNumberingAfterBreak="0">
    <w:nsid w:val="74AC329B"/>
    <w:multiLevelType w:val="hybridMultilevel"/>
    <w:tmpl w:val="5ECE6496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6" w15:restartNumberingAfterBreak="0">
    <w:nsid w:val="77444065"/>
    <w:multiLevelType w:val="hybridMultilevel"/>
    <w:tmpl w:val="3872F66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7AA1578F"/>
    <w:multiLevelType w:val="multilevel"/>
    <w:tmpl w:val="41523730"/>
    <w:lvl w:ilvl="0">
      <w:start w:val="1"/>
      <w:numFmt w:val="decimal"/>
      <w:lvlText w:val="%1."/>
      <w:lvlJc w:val="left"/>
      <w:pPr>
        <w:ind w:left="514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62" w:hanging="709"/>
      </w:pPr>
      <w:rPr>
        <w:rFonts w:ascii="Arial" w:eastAsia="Arial" w:hAnsi="Arial" w:cs="Arial" w:hint="default"/>
        <w:b/>
        <w:bCs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4">
      <w:start w:val="1"/>
      <w:numFmt w:val="decimal"/>
      <w:lvlText w:val="%5."/>
      <w:lvlJc w:val="left"/>
      <w:pPr>
        <w:ind w:left="2435" w:hanging="360"/>
      </w:pPr>
      <w:rPr>
        <w:b/>
        <w:bCs/>
      </w:rPr>
    </w:lvl>
    <w:lvl w:ilvl="5">
      <w:numFmt w:val="bullet"/>
      <w:lvlText w:val="•"/>
      <w:lvlJc w:val="left"/>
      <w:pPr>
        <w:ind w:left="3873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10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47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83" w:hanging="361"/>
      </w:pPr>
      <w:rPr>
        <w:rFonts w:hint="default"/>
        <w:lang w:val="pt-PT" w:eastAsia="en-US" w:bidi="ar-SA"/>
      </w:rPr>
    </w:lvl>
  </w:abstractNum>
  <w:num w:numId="1" w16cid:durableId="1842162926">
    <w:abstractNumId w:val="23"/>
  </w:num>
  <w:num w:numId="2" w16cid:durableId="725756722">
    <w:abstractNumId w:val="20"/>
  </w:num>
  <w:num w:numId="3" w16cid:durableId="241794160">
    <w:abstractNumId w:val="2"/>
  </w:num>
  <w:num w:numId="4" w16cid:durableId="2069641953">
    <w:abstractNumId w:val="21"/>
  </w:num>
  <w:num w:numId="5" w16cid:durableId="1190097897">
    <w:abstractNumId w:val="31"/>
  </w:num>
  <w:num w:numId="6" w16cid:durableId="1188525771">
    <w:abstractNumId w:val="0"/>
  </w:num>
  <w:num w:numId="7" w16cid:durableId="968583916">
    <w:abstractNumId w:val="10"/>
  </w:num>
  <w:num w:numId="8" w16cid:durableId="2074499849">
    <w:abstractNumId w:val="17"/>
  </w:num>
  <w:num w:numId="9" w16cid:durableId="446051015">
    <w:abstractNumId w:val="4"/>
  </w:num>
  <w:num w:numId="10" w16cid:durableId="1780685022">
    <w:abstractNumId w:val="11"/>
  </w:num>
  <w:num w:numId="11" w16cid:durableId="217016283">
    <w:abstractNumId w:val="5"/>
  </w:num>
  <w:num w:numId="12" w16cid:durableId="1991254321">
    <w:abstractNumId w:val="7"/>
  </w:num>
  <w:num w:numId="13" w16cid:durableId="494733276">
    <w:abstractNumId w:val="26"/>
  </w:num>
  <w:num w:numId="14" w16cid:durableId="1023676671">
    <w:abstractNumId w:val="22"/>
  </w:num>
  <w:num w:numId="15" w16cid:durableId="15735625">
    <w:abstractNumId w:val="6"/>
  </w:num>
  <w:num w:numId="16" w16cid:durableId="1146557202">
    <w:abstractNumId w:val="37"/>
  </w:num>
  <w:num w:numId="17" w16cid:durableId="854921534">
    <w:abstractNumId w:val="12"/>
  </w:num>
  <w:num w:numId="18" w16cid:durableId="1723675930">
    <w:abstractNumId w:val="25"/>
  </w:num>
  <w:num w:numId="19" w16cid:durableId="39477720">
    <w:abstractNumId w:val="32"/>
  </w:num>
  <w:num w:numId="20" w16cid:durableId="617838686">
    <w:abstractNumId w:val="28"/>
  </w:num>
  <w:num w:numId="21" w16cid:durableId="590628213">
    <w:abstractNumId w:val="24"/>
  </w:num>
  <w:num w:numId="22" w16cid:durableId="1712920310">
    <w:abstractNumId w:val="1"/>
  </w:num>
  <w:num w:numId="23" w16cid:durableId="2034110601">
    <w:abstractNumId w:val="18"/>
  </w:num>
  <w:num w:numId="24" w16cid:durableId="1168793444">
    <w:abstractNumId w:val="29"/>
  </w:num>
  <w:num w:numId="25" w16cid:durableId="649286411">
    <w:abstractNumId w:val="14"/>
  </w:num>
  <w:num w:numId="26" w16cid:durableId="585771315">
    <w:abstractNumId w:val="15"/>
  </w:num>
  <w:num w:numId="27" w16cid:durableId="128326592">
    <w:abstractNumId w:val="34"/>
  </w:num>
  <w:num w:numId="28" w16cid:durableId="128669529">
    <w:abstractNumId w:val="13"/>
  </w:num>
  <w:num w:numId="29" w16cid:durableId="174541082">
    <w:abstractNumId w:val="16"/>
  </w:num>
  <w:num w:numId="30" w16cid:durableId="531842745">
    <w:abstractNumId w:val="33"/>
  </w:num>
  <w:num w:numId="31" w16cid:durableId="401568123">
    <w:abstractNumId w:val="19"/>
  </w:num>
  <w:num w:numId="32" w16cid:durableId="2094619837">
    <w:abstractNumId w:val="3"/>
  </w:num>
  <w:num w:numId="33" w16cid:durableId="1938907705">
    <w:abstractNumId w:val="35"/>
  </w:num>
  <w:num w:numId="34" w16cid:durableId="1931157481">
    <w:abstractNumId w:val="27"/>
  </w:num>
  <w:num w:numId="35" w16cid:durableId="1985884846">
    <w:abstractNumId w:val="36"/>
  </w:num>
  <w:num w:numId="36" w16cid:durableId="2067411774">
    <w:abstractNumId w:val="8"/>
  </w:num>
  <w:num w:numId="37" w16cid:durableId="1286540187">
    <w:abstractNumId w:val="30"/>
  </w:num>
  <w:num w:numId="38" w16cid:durableId="1366254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51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36"/>
    <w:rsid w:val="00003A62"/>
    <w:rsid w:val="00006719"/>
    <w:rsid w:val="000135C9"/>
    <w:rsid w:val="000139FE"/>
    <w:rsid w:val="000201B1"/>
    <w:rsid w:val="00022D4A"/>
    <w:rsid w:val="000347A3"/>
    <w:rsid w:val="00034FBF"/>
    <w:rsid w:val="0003780F"/>
    <w:rsid w:val="000450B6"/>
    <w:rsid w:val="00050D1C"/>
    <w:rsid w:val="000568AA"/>
    <w:rsid w:val="00056DD0"/>
    <w:rsid w:val="00057251"/>
    <w:rsid w:val="00066D86"/>
    <w:rsid w:val="00075C43"/>
    <w:rsid w:val="00083257"/>
    <w:rsid w:val="00085BB1"/>
    <w:rsid w:val="00086A57"/>
    <w:rsid w:val="000A1B7B"/>
    <w:rsid w:val="000B5E39"/>
    <w:rsid w:val="000C13B5"/>
    <w:rsid w:val="000E27AF"/>
    <w:rsid w:val="000E7870"/>
    <w:rsid w:val="000F1D63"/>
    <w:rsid w:val="000F7347"/>
    <w:rsid w:val="000F7DEA"/>
    <w:rsid w:val="001072E0"/>
    <w:rsid w:val="00107704"/>
    <w:rsid w:val="00115713"/>
    <w:rsid w:val="00117C18"/>
    <w:rsid w:val="00120E3C"/>
    <w:rsid w:val="00124FB7"/>
    <w:rsid w:val="00126DE5"/>
    <w:rsid w:val="00131C36"/>
    <w:rsid w:val="00135B96"/>
    <w:rsid w:val="00140556"/>
    <w:rsid w:val="00142244"/>
    <w:rsid w:val="001422FD"/>
    <w:rsid w:val="0014339A"/>
    <w:rsid w:val="001464C4"/>
    <w:rsid w:val="00150934"/>
    <w:rsid w:val="0015231F"/>
    <w:rsid w:val="0015689F"/>
    <w:rsid w:val="0016297D"/>
    <w:rsid w:val="00165DC9"/>
    <w:rsid w:val="001700FE"/>
    <w:rsid w:val="00170561"/>
    <w:rsid w:val="001707BE"/>
    <w:rsid w:val="00176026"/>
    <w:rsid w:val="0017757F"/>
    <w:rsid w:val="0018079E"/>
    <w:rsid w:val="001818C8"/>
    <w:rsid w:val="00181966"/>
    <w:rsid w:val="001837A3"/>
    <w:rsid w:val="001839E4"/>
    <w:rsid w:val="00187BCD"/>
    <w:rsid w:val="00193C6D"/>
    <w:rsid w:val="001A0B55"/>
    <w:rsid w:val="001A1392"/>
    <w:rsid w:val="001A16B8"/>
    <w:rsid w:val="001B05B1"/>
    <w:rsid w:val="001B3423"/>
    <w:rsid w:val="001C0909"/>
    <w:rsid w:val="001C5426"/>
    <w:rsid w:val="001D048C"/>
    <w:rsid w:val="001D4EA2"/>
    <w:rsid w:val="001D6675"/>
    <w:rsid w:val="001D69BA"/>
    <w:rsid w:val="001E1C6F"/>
    <w:rsid w:val="001E20F1"/>
    <w:rsid w:val="001E5ED7"/>
    <w:rsid w:val="0021055B"/>
    <w:rsid w:val="00211F8E"/>
    <w:rsid w:val="0021444A"/>
    <w:rsid w:val="00216271"/>
    <w:rsid w:val="002218CF"/>
    <w:rsid w:val="002232C4"/>
    <w:rsid w:val="0022427A"/>
    <w:rsid w:val="00226559"/>
    <w:rsid w:val="00237D57"/>
    <w:rsid w:val="002417B8"/>
    <w:rsid w:val="00241CDE"/>
    <w:rsid w:val="00242749"/>
    <w:rsid w:val="00242CBB"/>
    <w:rsid w:val="00247E08"/>
    <w:rsid w:val="00253354"/>
    <w:rsid w:val="0027053D"/>
    <w:rsid w:val="00275E32"/>
    <w:rsid w:val="00280B67"/>
    <w:rsid w:val="002912DF"/>
    <w:rsid w:val="00293DC7"/>
    <w:rsid w:val="00294F8B"/>
    <w:rsid w:val="002A3D9F"/>
    <w:rsid w:val="002A62B6"/>
    <w:rsid w:val="002A64EC"/>
    <w:rsid w:val="002B0C93"/>
    <w:rsid w:val="002B3793"/>
    <w:rsid w:val="002B6908"/>
    <w:rsid w:val="002D0437"/>
    <w:rsid w:val="002D2F2B"/>
    <w:rsid w:val="002E6357"/>
    <w:rsid w:val="002E6813"/>
    <w:rsid w:val="003022CD"/>
    <w:rsid w:val="00306B7E"/>
    <w:rsid w:val="00307CAD"/>
    <w:rsid w:val="00312581"/>
    <w:rsid w:val="00313126"/>
    <w:rsid w:val="00313BDD"/>
    <w:rsid w:val="003169CD"/>
    <w:rsid w:val="00321C40"/>
    <w:rsid w:val="00326AAC"/>
    <w:rsid w:val="00331E09"/>
    <w:rsid w:val="003325FB"/>
    <w:rsid w:val="00336C15"/>
    <w:rsid w:val="003406A3"/>
    <w:rsid w:val="00361650"/>
    <w:rsid w:val="00361720"/>
    <w:rsid w:val="00371313"/>
    <w:rsid w:val="003722DC"/>
    <w:rsid w:val="00372D93"/>
    <w:rsid w:val="00375331"/>
    <w:rsid w:val="003803EF"/>
    <w:rsid w:val="00387338"/>
    <w:rsid w:val="00387605"/>
    <w:rsid w:val="00394ABF"/>
    <w:rsid w:val="00394FF1"/>
    <w:rsid w:val="003A07B1"/>
    <w:rsid w:val="003A2528"/>
    <w:rsid w:val="003A489E"/>
    <w:rsid w:val="003A4D42"/>
    <w:rsid w:val="003B2A50"/>
    <w:rsid w:val="003C1813"/>
    <w:rsid w:val="003C6B33"/>
    <w:rsid w:val="003C7DBE"/>
    <w:rsid w:val="003D6440"/>
    <w:rsid w:val="003D6D81"/>
    <w:rsid w:val="003F1EB1"/>
    <w:rsid w:val="003F297F"/>
    <w:rsid w:val="003F2DB0"/>
    <w:rsid w:val="00416A29"/>
    <w:rsid w:val="004202FB"/>
    <w:rsid w:val="00426BAD"/>
    <w:rsid w:val="00430E8D"/>
    <w:rsid w:val="004315D1"/>
    <w:rsid w:val="00444102"/>
    <w:rsid w:val="00461978"/>
    <w:rsid w:val="004637F8"/>
    <w:rsid w:val="00463812"/>
    <w:rsid w:val="0047209F"/>
    <w:rsid w:val="00472464"/>
    <w:rsid w:val="00474558"/>
    <w:rsid w:val="00475DC8"/>
    <w:rsid w:val="00477724"/>
    <w:rsid w:val="00477D19"/>
    <w:rsid w:val="00477E88"/>
    <w:rsid w:val="004825AC"/>
    <w:rsid w:val="00484C77"/>
    <w:rsid w:val="00492497"/>
    <w:rsid w:val="0049326B"/>
    <w:rsid w:val="0049387A"/>
    <w:rsid w:val="00495156"/>
    <w:rsid w:val="004A0502"/>
    <w:rsid w:val="004A25E3"/>
    <w:rsid w:val="004A726E"/>
    <w:rsid w:val="004A7F72"/>
    <w:rsid w:val="004B338A"/>
    <w:rsid w:val="004C4398"/>
    <w:rsid w:val="004D0AC0"/>
    <w:rsid w:val="004F1BA1"/>
    <w:rsid w:val="004F273D"/>
    <w:rsid w:val="004F35AC"/>
    <w:rsid w:val="004F482B"/>
    <w:rsid w:val="005019F3"/>
    <w:rsid w:val="00502D49"/>
    <w:rsid w:val="005055F3"/>
    <w:rsid w:val="00515B3B"/>
    <w:rsid w:val="00523314"/>
    <w:rsid w:val="00526C00"/>
    <w:rsid w:val="00527757"/>
    <w:rsid w:val="005323A7"/>
    <w:rsid w:val="005324B7"/>
    <w:rsid w:val="00543DE7"/>
    <w:rsid w:val="00545459"/>
    <w:rsid w:val="00547E0A"/>
    <w:rsid w:val="00563421"/>
    <w:rsid w:val="00565614"/>
    <w:rsid w:val="005656BB"/>
    <w:rsid w:val="005811A6"/>
    <w:rsid w:val="005941D8"/>
    <w:rsid w:val="005A0D73"/>
    <w:rsid w:val="005A5079"/>
    <w:rsid w:val="005A6873"/>
    <w:rsid w:val="005A72DA"/>
    <w:rsid w:val="005A79B9"/>
    <w:rsid w:val="005B6F1C"/>
    <w:rsid w:val="005B7DE4"/>
    <w:rsid w:val="005C011F"/>
    <w:rsid w:val="005D1F7D"/>
    <w:rsid w:val="005D3FA2"/>
    <w:rsid w:val="005D4215"/>
    <w:rsid w:val="005D67CC"/>
    <w:rsid w:val="005E1258"/>
    <w:rsid w:val="005E1E37"/>
    <w:rsid w:val="005E3DD1"/>
    <w:rsid w:val="00603EAB"/>
    <w:rsid w:val="00607538"/>
    <w:rsid w:val="006106B6"/>
    <w:rsid w:val="00612562"/>
    <w:rsid w:val="006131E0"/>
    <w:rsid w:val="006136AA"/>
    <w:rsid w:val="00622604"/>
    <w:rsid w:val="00622E0C"/>
    <w:rsid w:val="00623D0F"/>
    <w:rsid w:val="00625A48"/>
    <w:rsid w:val="00634356"/>
    <w:rsid w:val="00634CD7"/>
    <w:rsid w:val="006420A4"/>
    <w:rsid w:val="006437B8"/>
    <w:rsid w:val="00647325"/>
    <w:rsid w:val="0065198D"/>
    <w:rsid w:val="00652059"/>
    <w:rsid w:val="00653492"/>
    <w:rsid w:val="006555D7"/>
    <w:rsid w:val="00663A78"/>
    <w:rsid w:val="00671D41"/>
    <w:rsid w:val="00673569"/>
    <w:rsid w:val="00687AAA"/>
    <w:rsid w:val="00690B34"/>
    <w:rsid w:val="006A790B"/>
    <w:rsid w:val="006B3C43"/>
    <w:rsid w:val="006C0CEE"/>
    <w:rsid w:val="006C1A8C"/>
    <w:rsid w:val="006D2EFA"/>
    <w:rsid w:val="006D3637"/>
    <w:rsid w:val="006D5221"/>
    <w:rsid w:val="006D613A"/>
    <w:rsid w:val="006E3B78"/>
    <w:rsid w:val="006E5DB7"/>
    <w:rsid w:val="006E6240"/>
    <w:rsid w:val="006F2C75"/>
    <w:rsid w:val="006F4F46"/>
    <w:rsid w:val="006F6181"/>
    <w:rsid w:val="007002EF"/>
    <w:rsid w:val="007016F1"/>
    <w:rsid w:val="00703106"/>
    <w:rsid w:val="00704196"/>
    <w:rsid w:val="00710B40"/>
    <w:rsid w:val="007227BE"/>
    <w:rsid w:val="0072300D"/>
    <w:rsid w:val="00725805"/>
    <w:rsid w:val="0073730B"/>
    <w:rsid w:val="007458D3"/>
    <w:rsid w:val="007649E8"/>
    <w:rsid w:val="00765377"/>
    <w:rsid w:val="00772C49"/>
    <w:rsid w:val="00781886"/>
    <w:rsid w:val="00794D4C"/>
    <w:rsid w:val="00797A35"/>
    <w:rsid w:val="00797F59"/>
    <w:rsid w:val="007A05FA"/>
    <w:rsid w:val="007A4672"/>
    <w:rsid w:val="007A73B0"/>
    <w:rsid w:val="007A75AB"/>
    <w:rsid w:val="007B0CF7"/>
    <w:rsid w:val="007B10D2"/>
    <w:rsid w:val="007B1C3C"/>
    <w:rsid w:val="007B1F5A"/>
    <w:rsid w:val="007B5506"/>
    <w:rsid w:val="007B5D44"/>
    <w:rsid w:val="007D14DE"/>
    <w:rsid w:val="007D22AC"/>
    <w:rsid w:val="007D3AF3"/>
    <w:rsid w:val="007D464F"/>
    <w:rsid w:val="007D5C5A"/>
    <w:rsid w:val="007E3EBE"/>
    <w:rsid w:val="007F0235"/>
    <w:rsid w:val="007F1016"/>
    <w:rsid w:val="007F29CD"/>
    <w:rsid w:val="007F5CB7"/>
    <w:rsid w:val="0080282F"/>
    <w:rsid w:val="00816D8B"/>
    <w:rsid w:val="00822903"/>
    <w:rsid w:val="0083081A"/>
    <w:rsid w:val="008313FA"/>
    <w:rsid w:val="008343C8"/>
    <w:rsid w:val="0084151C"/>
    <w:rsid w:val="00845F62"/>
    <w:rsid w:val="00845FAC"/>
    <w:rsid w:val="00856789"/>
    <w:rsid w:val="008641BB"/>
    <w:rsid w:val="00870783"/>
    <w:rsid w:val="008755BF"/>
    <w:rsid w:val="008757E6"/>
    <w:rsid w:val="00876569"/>
    <w:rsid w:val="008840A1"/>
    <w:rsid w:val="008869C8"/>
    <w:rsid w:val="0088780D"/>
    <w:rsid w:val="00895A2C"/>
    <w:rsid w:val="00896397"/>
    <w:rsid w:val="00897A52"/>
    <w:rsid w:val="008A5DA1"/>
    <w:rsid w:val="008B192B"/>
    <w:rsid w:val="008B5BEC"/>
    <w:rsid w:val="008C512C"/>
    <w:rsid w:val="008C5E54"/>
    <w:rsid w:val="008D069B"/>
    <w:rsid w:val="008D1063"/>
    <w:rsid w:val="008D2140"/>
    <w:rsid w:val="008D2792"/>
    <w:rsid w:val="008D4A18"/>
    <w:rsid w:val="008D69D3"/>
    <w:rsid w:val="008F0606"/>
    <w:rsid w:val="0090015D"/>
    <w:rsid w:val="0090171B"/>
    <w:rsid w:val="00903E6A"/>
    <w:rsid w:val="00904B90"/>
    <w:rsid w:val="00907C07"/>
    <w:rsid w:val="00911AA4"/>
    <w:rsid w:val="009177EC"/>
    <w:rsid w:val="00920AEC"/>
    <w:rsid w:val="0093197D"/>
    <w:rsid w:val="00934114"/>
    <w:rsid w:val="00934134"/>
    <w:rsid w:val="009407CF"/>
    <w:rsid w:val="00952395"/>
    <w:rsid w:val="00961D36"/>
    <w:rsid w:val="00966FE8"/>
    <w:rsid w:val="009713DD"/>
    <w:rsid w:val="00973A2B"/>
    <w:rsid w:val="00973C99"/>
    <w:rsid w:val="00974965"/>
    <w:rsid w:val="00981D74"/>
    <w:rsid w:val="009858D1"/>
    <w:rsid w:val="00985DC7"/>
    <w:rsid w:val="00986C4F"/>
    <w:rsid w:val="00991615"/>
    <w:rsid w:val="00992B10"/>
    <w:rsid w:val="00992CD6"/>
    <w:rsid w:val="0099676F"/>
    <w:rsid w:val="009A5E61"/>
    <w:rsid w:val="009A6A3A"/>
    <w:rsid w:val="009A6CEC"/>
    <w:rsid w:val="009B046E"/>
    <w:rsid w:val="009B1E39"/>
    <w:rsid w:val="009B23D2"/>
    <w:rsid w:val="009B4E3D"/>
    <w:rsid w:val="009C1151"/>
    <w:rsid w:val="009C5F48"/>
    <w:rsid w:val="009D01BE"/>
    <w:rsid w:val="009D4228"/>
    <w:rsid w:val="009D5650"/>
    <w:rsid w:val="009E1FC8"/>
    <w:rsid w:val="009F6556"/>
    <w:rsid w:val="009F7846"/>
    <w:rsid w:val="00A0150A"/>
    <w:rsid w:val="00A028CD"/>
    <w:rsid w:val="00A0546F"/>
    <w:rsid w:val="00A12C7C"/>
    <w:rsid w:val="00A156BB"/>
    <w:rsid w:val="00A15750"/>
    <w:rsid w:val="00A223F2"/>
    <w:rsid w:val="00A30028"/>
    <w:rsid w:val="00A307CD"/>
    <w:rsid w:val="00A30CC2"/>
    <w:rsid w:val="00A41D8D"/>
    <w:rsid w:val="00A42B9A"/>
    <w:rsid w:val="00A4756B"/>
    <w:rsid w:val="00A47BBE"/>
    <w:rsid w:val="00A518EB"/>
    <w:rsid w:val="00A53637"/>
    <w:rsid w:val="00A61B84"/>
    <w:rsid w:val="00A65A24"/>
    <w:rsid w:val="00A66534"/>
    <w:rsid w:val="00A6675D"/>
    <w:rsid w:val="00A730FD"/>
    <w:rsid w:val="00A73ED3"/>
    <w:rsid w:val="00A75210"/>
    <w:rsid w:val="00A75FFD"/>
    <w:rsid w:val="00A827F9"/>
    <w:rsid w:val="00A84C74"/>
    <w:rsid w:val="00A87299"/>
    <w:rsid w:val="00A91381"/>
    <w:rsid w:val="00AA2C7B"/>
    <w:rsid w:val="00AA3243"/>
    <w:rsid w:val="00AA3A47"/>
    <w:rsid w:val="00AA4855"/>
    <w:rsid w:val="00AA6A4C"/>
    <w:rsid w:val="00AB4AE4"/>
    <w:rsid w:val="00AB5607"/>
    <w:rsid w:val="00AB7881"/>
    <w:rsid w:val="00AC1F28"/>
    <w:rsid w:val="00AC2AEA"/>
    <w:rsid w:val="00AC3D66"/>
    <w:rsid w:val="00AD1039"/>
    <w:rsid w:val="00AD63A9"/>
    <w:rsid w:val="00AE45FB"/>
    <w:rsid w:val="00AE5CF2"/>
    <w:rsid w:val="00AE78C7"/>
    <w:rsid w:val="00AF1CCF"/>
    <w:rsid w:val="00AF7CE6"/>
    <w:rsid w:val="00B03039"/>
    <w:rsid w:val="00B06B4B"/>
    <w:rsid w:val="00B21C1B"/>
    <w:rsid w:val="00B26230"/>
    <w:rsid w:val="00B26B08"/>
    <w:rsid w:val="00B453F6"/>
    <w:rsid w:val="00B47EF4"/>
    <w:rsid w:val="00B502A6"/>
    <w:rsid w:val="00B548E1"/>
    <w:rsid w:val="00B553F3"/>
    <w:rsid w:val="00B60D19"/>
    <w:rsid w:val="00B633F5"/>
    <w:rsid w:val="00B63C75"/>
    <w:rsid w:val="00B72AD6"/>
    <w:rsid w:val="00B76820"/>
    <w:rsid w:val="00B77629"/>
    <w:rsid w:val="00B92185"/>
    <w:rsid w:val="00B96BC1"/>
    <w:rsid w:val="00BA1FAA"/>
    <w:rsid w:val="00BA2F06"/>
    <w:rsid w:val="00BA68BA"/>
    <w:rsid w:val="00BB130E"/>
    <w:rsid w:val="00BC2330"/>
    <w:rsid w:val="00BC25EE"/>
    <w:rsid w:val="00BC53E7"/>
    <w:rsid w:val="00BD7A1F"/>
    <w:rsid w:val="00BD7A9A"/>
    <w:rsid w:val="00BE00D1"/>
    <w:rsid w:val="00BE1757"/>
    <w:rsid w:val="00BE4A6A"/>
    <w:rsid w:val="00BE5962"/>
    <w:rsid w:val="00BF54FB"/>
    <w:rsid w:val="00BF6339"/>
    <w:rsid w:val="00BF7AF9"/>
    <w:rsid w:val="00C001A7"/>
    <w:rsid w:val="00C02346"/>
    <w:rsid w:val="00C02862"/>
    <w:rsid w:val="00C046F5"/>
    <w:rsid w:val="00C17643"/>
    <w:rsid w:val="00C17842"/>
    <w:rsid w:val="00C20FBD"/>
    <w:rsid w:val="00C21DD6"/>
    <w:rsid w:val="00C234B5"/>
    <w:rsid w:val="00C24AFA"/>
    <w:rsid w:val="00C33860"/>
    <w:rsid w:val="00C37B38"/>
    <w:rsid w:val="00C44CE8"/>
    <w:rsid w:val="00C4583D"/>
    <w:rsid w:val="00C50D32"/>
    <w:rsid w:val="00C806FD"/>
    <w:rsid w:val="00C95176"/>
    <w:rsid w:val="00CB480E"/>
    <w:rsid w:val="00CC25BF"/>
    <w:rsid w:val="00CD2B43"/>
    <w:rsid w:val="00CD4FC9"/>
    <w:rsid w:val="00CD5A4E"/>
    <w:rsid w:val="00CE3A1E"/>
    <w:rsid w:val="00CE62B5"/>
    <w:rsid w:val="00D0558A"/>
    <w:rsid w:val="00D1147B"/>
    <w:rsid w:val="00D11948"/>
    <w:rsid w:val="00D11D25"/>
    <w:rsid w:val="00D131A5"/>
    <w:rsid w:val="00D13549"/>
    <w:rsid w:val="00D16AE2"/>
    <w:rsid w:val="00D227F4"/>
    <w:rsid w:val="00D315C4"/>
    <w:rsid w:val="00D326A5"/>
    <w:rsid w:val="00D37FB0"/>
    <w:rsid w:val="00D631C5"/>
    <w:rsid w:val="00D83961"/>
    <w:rsid w:val="00D90482"/>
    <w:rsid w:val="00D90C8E"/>
    <w:rsid w:val="00D96886"/>
    <w:rsid w:val="00DA04DD"/>
    <w:rsid w:val="00DA5EE5"/>
    <w:rsid w:val="00DB2709"/>
    <w:rsid w:val="00DB3109"/>
    <w:rsid w:val="00DB76EA"/>
    <w:rsid w:val="00DC1866"/>
    <w:rsid w:val="00DC4394"/>
    <w:rsid w:val="00DD7D40"/>
    <w:rsid w:val="00DE0148"/>
    <w:rsid w:val="00DE6DA1"/>
    <w:rsid w:val="00DE76E8"/>
    <w:rsid w:val="00DF206C"/>
    <w:rsid w:val="00DF3D54"/>
    <w:rsid w:val="00DF4EA5"/>
    <w:rsid w:val="00DF6F4D"/>
    <w:rsid w:val="00E06737"/>
    <w:rsid w:val="00E15277"/>
    <w:rsid w:val="00E23A39"/>
    <w:rsid w:val="00E26201"/>
    <w:rsid w:val="00E34FE9"/>
    <w:rsid w:val="00E37582"/>
    <w:rsid w:val="00E37EEC"/>
    <w:rsid w:val="00E53AF1"/>
    <w:rsid w:val="00E605F7"/>
    <w:rsid w:val="00E62240"/>
    <w:rsid w:val="00E64EDC"/>
    <w:rsid w:val="00E71AE8"/>
    <w:rsid w:val="00E71B6F"/>
    <w:rsid w:val="00E73837"/>
    <w:rsid w:val="00E83A8E"/>
    <w:rsid w:val="00E963DC"/>
    <w:rsid w:val="00E978D2"/>
    <w:rsid w:val="00EA193E"/>
    <w:rsid w:val="00EA4414"/>
    <w:rsid w:val="00EB791D"/>
    <w:rsid w:val="00ED453E"/>
    <w:rsid w:val="00ED4F49"/>
    <w:rsid w:val="00ED584D"/>
    <w:rsid w:val="00EE1F64"/>
    <w:rsid w:val="00EE7B81"/>
    <w:rsid w:val="00EF61ED"/>
    <w:rsid w:val="00F07004"/>
    <w:rsid w:val="00F120AF"/>
    <w:rsid w:val="00F206A6"/>
    <w:rsid w:val="00F26E20"/>
    <w:rsid w:val="00F37063"/>
    <w:rsid w:val="00F422BE"/>
    <w:rsid w:val="00F46DA7"/>
    <w:rsid w:val="00F518D9"/>
    <w:rsid w:val="00F5213D"/>
    <w:rsid w:val="00F57FD9"/>
    <w:rsid w:val="00F646DF"/>
    <w:rsid w:val="00F64B2F"/>
    <w:rsid w:val="00F701FC"/>
    <w:rsid w:val="00F7194B"/>
    <w:rsid w:val="00F76034"/>
    <w:rsid w:val="00F76271"/>
    <w:rsid w:val="00F822E7"/>
    <w:rsid w:val="00F84938"/>
    <w:rsid w:val="00F85256"/>
    <w:rsid w:val="00F85AA1"/>
    <w:rsid w:val="00F86BD6"/>
    <w:rsid w:val="00F9594A"/>
    <w:rsid w:val="00F97539"/>
    <w:rsid w:val="00FA0898"/>
    <w:rsid w:val="00FA6415"/>
    <w:rsid w:val="00FB2F4D"/>
    <w:rsid w:val="00FC2156"/>
    <w:rsid w:val="00FC3E55"/>
    <w:rsid w:val="00FC5D73"/>
    <w:rsid w:val="00FD5101"/>
    <w:rsid w:val="00FD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7532B"/>
  <w15:docId w15:val="{7A0B68FD-5E61-45CE-8D0C-711EC977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31F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862" w:hanging="709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1D36"/>
    <w:pPr>
      <w:keepNext/>
      <w:keepLines/>
      <w:widowControl/>
      <w:autoSpaceDE/>
      <w:autoSpaceDN/>
      <w:spacing w:before="40" w:line="259" w:lineRule="auto"/>
      <w:ind w:firstLine="709"/>
      <w:outlineLvl w:val="1"/>
    </w:pPr>
    <w:rPr>
      <w:rFonts w:ascii="Calibri" w:eastAsia="Times New Roman" w:hAnsi="Calibri" w:cs="Times New Roman"/>
      <w:b/>
      <w:sz w:val="26"/>
      <w:szCs w:val="26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33"/>
      <w:ind w:left="874" w:hanging="721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ind w:left="153"/>
    </w:pPr>
    <w:rPr>
      <w:rFonts w:ascii="Trebuchet MS" w:eastAsia="Trebuchet MS" w:hAnsi="Trebuchet MS" w:cs="Trebuchet MS"/>
      <w:sz w:val="32"/>
      <w:szCs w:val="32"/>
    </w:rPr>
  </w:style>
  <w:style w:type="paragraph" w:styleId="PargrafodaLista">
    <w:name w:val="List Paragraph"/>
    <w:aliases w:val="Step"/>
    <w:basedOn w:val="Normal"/>
    <w:link w:val="PargrafodaListaChar"/>
    <w:uiPriority w:val="34"/>
    <w:qFormat/>
    <w:pPr>
      <w:ind w:left="874" w:hanging="35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FC5D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C5D73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C5D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C5D73"/>
    <w:rPr>
      <w:rFonts w:ascii="Arial MT" w:eastAsia="Arial MT" w:hAnsi="Arial MT" w:cs="Arial MT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652059"/>
    <w:rPr>
      <w:rFonts w:ascii="Arial" w:eastAsia="Arial" w:hAnsi="Arial" w:cs="Arial"/>
      <w:b/>
      <w:bCs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52059"/>
    <w:rPr>
      <w:rFonts w:ascii="Arial MT" w:eastAsia="Arial MT" w:hAnsi="Arial MT" w:cs="Arial MT"/>
      <w:lang w:val="pt-PT"/>
    </w:rPr>
  </w:style>
  <w:style w:type="character" w:customStyle="1" w:styleId="PargrafodaListaChar">
    <w:name w:val="Parágrafo da Lista Char"/>
    <w:aliases w:val="Step Char"/>
    <w:basedOn w:val="Fontepargpadro"/>
    <w:link w:val="PargrafodaLista"/>
    <w:uiPriority w:val="34"/>
    <w:rsid w:val="00F7194B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unhideWhenUsed/>
    <w:rsid w:val="00952395"/>
    <w:rPr>
      <w:color w:val="0000FF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5B7DE4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B7DE4"/>
    <w:rPr>
      <w:rFonts w:eastAsiaTheme="minorEastAsia"/>
      <w:lang w:val="pt-BR" w:eastAsia="pt-BR"/>
    </w:rPr>
  </w:style>
  <w:style w:type="table" w:styleId="Tabelacomgrade">
    <w:name w:val="Table Grid"/>
    <w:basedOn w:val="Tabelanormal"/>
    <w:uiPriority w:val="39"/>
    <w:rsid w:val="00BE17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22D4A"/>
    <w:rPr>
      <w:color w:val="666666"/>
    </w:rPr>
  </w:style>
  <w:style w:type="paragraph" w:styleId="CabealhodoSumrio">
    <w:name w:val="TOC Heading"/>
    <w:basedOn w:val="Ttulo1"/>
    <w:next w:val="Normal"/>
    <w:uiPriority w:val="39"/>
    <w:unhideWhenUsed/>
    <w:qFormat/>
    <w:rsid w:val="007016F1"/>
    <w:pPr>
      <w:keepNext/>
      <w:keepLines/>
      <w:spacing w:before="24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table" w:styleId="TabeladeGrade1Clara">
    <w:name w:val="Grid Table 1 Light"/>
    <w:basedOn w:val="Tabelanormal"/>
    <w:uiPriority w:val="46"/>
    <w:rsid w:val="00623D0F"/>
    <w:pPr>
      <w:widowControl/>
      <w:autoSpaceDE/>
      <w:autoSpaceDN/>
    </w:pPr>
    <w:rPr>
      <w:kern w:val="2"/>
      <w:lang w:val="pt-BR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orpo2">
    <w:name w:val="Corpo 2"/>
    <w:basedOn w:val="Normal"/>
    <w:link w:val="Corpo2Char"/>
    <w:qFormat/>
    <w:rsid w:val="0088780D"/>
    <w:pPr>
      <w:ind w:left="360"/>
    </w:pPr>
    <w:rPr>
      <w:rFonts w:ascii="Aptos" w:hAnsi="Aptos"/>
    </w:rPr>
  </w:style>
  <w:style w:type="character" w:customStyle="1" w:styleId="Corpo2Char">
    <w:name w:val="Corpo 2 Char"/>
    <w:basedOn w:val="Fontepargpadro"/>
    <w:link w:val="Corpo2"/>
    <w:rsid w:val="0088780D"/>
    <w:rPr>
      <w:rFonts w:ascii="Aptos" w:eastAsia="Arial MT" w:hAnsi="Aptos" w:cs="Arial MT"/>
      <w:lang w:val="pt-PT"/>
    </w:rPr>
  </w:style>
  <w:style w:type="paragraph" w:customStyle="1" w:styleId="Corpo3">
    <w:name w:val="Corpo3"/>
    <w:basedOn w:val="Corpo2"/>
    <w:link w:val="Corpo3Char"/>
    <w:qFormat/>
    <w:rsid w:val="008D2792"/>
    <w:pPr>
      <w:ind w:left="720"/>
    </w:pPr>
  </w:style>
  <w:style w:type="character" w:customStyle="1" w:styleId="Corpo3Char">
    <w:name w:val="Corpo3 Char"/>
    <w:basedOn w:val="Corpo2Char"/>
    <w:link w:val="Corpo3"/>
    <w:rsid w:val="008D2792"/>
    <w:rPr>
      <w:rFonts w:ascii="Aptos" w:eastAsia="Arial MT" w:hAnsi="Aptos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961D36"/>
    <w:rPr>
      <w:rFonts w:ascii="Calibri" w:eastAsia="Times New Roman" w:hAnsi="Calibri" w:cs="Times New Roman"/>
      <w:b/>
      <w:sz w:val="26"/>
      <w:szCs w:val="26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z\AppData\Local\Microsoft\Windows\INetCache\Content.Outlook\6WQECUP5\RIPD-00%20-%20Relat&#243;rio%20de%20Impacto%20-%20Tema%20(TEMPLAT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197471B37D4A0DA193C449C95F26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5FA7BC5-7A2B-4D94-9789-CA0BCD15017A}"/>
      </w:docPartPr>
      <w:docPartBody>
        <w:p w:rsidR="00D01958" w:rsidRDefault="00D01958">
          <w:pPr>
            <w:pStyle w:val="F7197471B37D4A0DA193C449C95F26CC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5B5D4563C5A248D79B950B23DA593C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1A7EEC-8D2D-4BA0-8769-0EC89D0689D9}"/>
      </w:docPartPr>
      <w:docPartBody>
        <w:p w:rsidR="00D01958" w:rsidRDefault="00D01958">
          <w:pPr>
            <w:pStyle w:val="5B5D4563C5A248D79B950B23DA593C26"/>
          </w:pPr>
          <w:r w:rsidRPr="001D6814">
            <w:rPr>
              <w:rStyle w:val="TextodoEspaoReservado"/>
            </w:rPr>
            <w:t>[Data de Publicação]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58"/>
    <w:rsid w:val="000135C9"/>
    <w:rsid w:val="006F2C75"/>
    <w:rsid w:val="008641BB"/>
    <w:rsid w:val="009A6CEC"/>
    <w:rsid w:val="00D01958"/>
    <w:rsid w:val="00D9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7197471B37D4A0DA193C449C95F26CC">
    <w:name w:val="F7197471B37D4A0DA193C449C95F26CC"/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customStyle="1" w:styleId="5B5D4563C5A248D79B950B23DA593C26">
    <w:name w:val="5B5D4563C5A248D79B950B23DA593C26"/>
  </w:style>
  <w:style w:type="paragraph" w:customStyle="1" w:styleId="661B75D48A584A75806BA7C03F497146">
    <w:name w:val="661B75D48A584A75806BA7C03F497146"/>
  </w:style>
  <w:style w:type="paragraph" w:customStyle="1" w:styleId="23C51F86D1864158BFFD2099BA6284C2">
    <w:name w:val="23C51F86D1864158BFFD2099BA6284C2"/>
  </w:style>
  <w:style w:type="paragraph" w:customStyle="1" w:styleId="DB3C0EBBAB0244F085A932182502B320">
    <w:name w:val="DB3C0EBBAB0244F085A932182502B320"/>
  </w:style>
  <w:style w:type="paragraph" w:customStyle="1" w:styleId="7E4181CAA9704761BC33B83F96966738">
    <w:name w:val="7E4181CAA9704761BC33B83F96966738"/>
  </w:style>
  <w:style w:type="paragraph" w:customStyle="1" w:styleId="E8E345CA69D24337BACD1A051397746B">
    <w:name w:val="E8E345CA69D24337BACD1A05139774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B476C1-C0E3-4206-80E9-2DB790A9E5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1dc566-f5ec-4b86-8fb7-4b4d67fc0d56}" enabled="1" method="Privileged" siteId="{e9e4126b-8112-4ca6-ab0e-2474c2948ea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RIPD-00 - Relatório de Impacto - Tema (TEMPLATE).dotx</Template>
  <TotalTime>3</TotalTime>
  <Pages>6</Pages>
  <Words>930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CONTINUIDADE DE NEGÓCIOS E RECUPERAÇÃO DE DESASTRES</vt:lpstr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IMPACTO À PROTEÇÃO DE DADOS – SUPORTE</dc:title>
  <dc:subject>Versão:</dc:subject>
  <dc:creator>Liz</dc:creator>
  <cp:keywords>RIPD-002</cp:keywords>
  <dc:description/>
  <cp:lastModifiedBy>André Del Cistia Ravani</cp:lastModifiedBy>
  <cp:revision>4</cp:revision>
  <dcterms:created xsi:type="dcterms:W3CDTF">2026-01-15T18:04:00Z</dcterms:created>
  <dcterms:modified xsi:type="dcterms:W3CDTF">2026-01-15T18:06:00Z</dcterms:modified>
  <cp:category>INTERNO</cp:category>
  <cp:contentStatus>1.2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2025-08-05T00:00:00Z</vt:filetime>
  </property>
  <property fmtid="{D5CDD505-2E9C-101B-9397-08002B2CF9AE}" pid="5" name="MSIP_Label_c21dc566-f5ec-4b86-8fb7-4b4d67fc0d56_ActionId">
    <vt:lpwstr>1eb505dd-3909-49e3-a7ed-488e469b04bb</vt:lpwstr>
  </property>
  <property fmtid="{D5CDD505-2E9C-101B-9397-08002B2CF9AE}" pid="6" name="MSIP_Label_c21dc566-f5ec-4b86-8fb7-4b4d67fc0d56_ContentBits">
    <vt:lpwstr>11</vt:lpwstr>
  </property>
  <property fmtid="{D5CDD505-2E9C-101B-9397-08002B2CF9AE}" pid="7" name="MSIP_Label_c21dc566-f5ec-4b86-8fb7-4b4d67fc0d56_Enabled">
    <vt:lpwstr>true</vt:lpwstr>
  </property>
  <property fmtid="{D5CDD505-2E9C-101B-9397-08002B2CF9AE}" pid="8" name="MSIP_Label_c21dc566-f5ec-4b86-8fb7-4b4d67fc0d56_Method">
    <vt:lpwstr>Privileged</vt:lpwstr>
  </property>
  <property fmtid="{D5CDD505-2E9C-101B-9397-08002B2CF9AE}" pid="9" name="MSIP_Label_c21dc566-f5ec-4b86-8fb7-4b4d67fc0d56_SiteId">
    <vt:lpwstr>e9e4126b-8112-4ca6-ab0e-2474c2948ea8</vt:lpwstr>
  </property>
  <property fmtid="{D5CDD505-2E9C-101B-9397-08002B2CF9AE}" pid="10" name="MSIP_Label_c21dc566-f5ec-4b86-8fb7-4b4d67fc0d56_Tag">
    <vt:lpwstr>10, 0, 1, 1</vt:lpwstr>
  </property>
  <property fmtid="{D5CDD505-2E9C-101B-9397-08002B2CF9AE}" pid="11" name="Producer">
    <vt:lpwstr>Microsoft® Word para Microsoft 365</vt:lpwstr>
  </property>
</Properties>
</file>